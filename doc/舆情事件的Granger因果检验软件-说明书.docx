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44989" w14:textId="677C0FCA" w:rsidR="004E77B5" w:rsidRPr="0064633B" w:rsidRDefault="009B1B3C" w:rsidP="0064633B">
      <w:pPr>
        <w:pStyle w:val="Title"/>
      </w:pPr>
      <w:r w:rsidRPr="009B1B3C">
        <w:rPr>
          <w:rFonts w:hint="eastAsia"/>
        </w:rPr>
        <w:t>舆情事件的</w:t>
      </w:r>
      <w:r w:rsidRPr="009B1B3C">
        <w:t>Granger</w:t>
      </w:r>
      <w:r w:rsidRPr="009B1B3C">
        <w:rPr>
          <w:rFonts w:hint="eastAsia"/>
        </w:rPr>
        <w:t>因果检验软件</w:t>
      </w:r>
      <w:r w:rsidR="0064633B" w:rsidRPr="0064633B">
        <w:rPr>
          <w:rFonts w:hint="eastAsia"/>
        </w:rPr>
        <w:t>V</w:t>
      </w:r>
      <w:r w:rsidR="0064633B" w:rsidRPr="0064633B">
        <w:t>1.0</w:t>
      </w:r>
    </w:p>
    <w:p w14:paraId="1C1606E8" w14:textId="77777777" w:rsidR="00F83AC2" w:rsidRPr="0064633B" w:rsidRDefault="0064633B" w:rsidP="0064633B">
      <w:pPr>
        <w:pStyle w:val="Title"/>
      </w:pPr>
      <w:r w:rsidRPr="0064633B">
        <w:rPr>
          <w:rFonts w:hint="eastAsia"/>
        </w:rPr>
        <w:t>说明书</w:t>
      </w:r>
    </w:p>
    <w:p w14:paraId="1413A89B" w14:textId="69A56738" w:rsidR="00F83AC2" w:rsidRPr="00BD3E33" w:rsidRDefault="00BD3E33" w:rsidP="00BD3E33">
      <w:pPr>
        <w:pStyle w:val="NormalText"/>
        <w:ind w:firstLine="440"/>
        <w:rPr>
          <w:rFonts w:ascii="黑体" w:eastAsia="黑体" w:hAnsi="黑体"/>
        </w:rPr>
      </w:pPr>
      <w:r w:rsidRPr="00BD3E33">
        <w:rPr>
          <w:rFonts w:ascii="黑体" w:eastAsia="黑体" w:hAnsi="黑体" w:hint="eastAsia"/>
        </w:rPr>
        <w:t>摘要</w:t>
      </w:r>
    </w:p>
    <w:p w14:paraId="0975BCD1" w14:textId="0F271D2E" w:rsidR="00BD3E33" w:rsidRPr="00BD3E33" w:rsidRDefault="00BD3E33" w:rsidP="00BD3E33">
      <w:pPr>
        <w:pStyle w:val="NormalText"/>
        <w:ind w:firstLine="440"/>
      </w:pPr>
      <w:r>
        <w:rPr>
          <w:rFonts w:hint="eastAsia"/>
        </w:rPr>
        <w:t>企业通常会在舆情论坛注册账号，推广产品或服务，但是舆情氛围可能被恶意用户以大量发表垃圾评论的方式扭转，影响了客户群体对真实商品或服务质量的认知。本软件通过</w:t>
      </w:r>
      <w:r>
        <w:rPr>
          <w:rFonts w:hint="eastAsia"/>
        </w:rPr>
        <w:t>B</w:t>
      </w:r>
      <w:r>
        <w:t>ERT-3</w:t>
      </w:r>
      <w:r>
        <w:rPr>
          <w:rFonts w:hint="eastAsia"/>
        </w:rPr>
        <w:t>模型、聚类等方法归纳文本代表的舆情事件，通过</w:t>
      </w:r>
      <w:r>
        <w:rPr>
          <w:rFonts w:hint="eastAsia"/>
        </w:rPr>
        <w:t>G</w:t>
      </w:r>
      <w:r>
        <w:t>ranger</w:t>
      </w:r>
      <w:r>
        <w:rPr>
          <w:rFonts w:hint="eastAsia"/>
        </w:rPr>
        <w:t>因果检验分析用户受到谁的影响、对谁产生了影响。本软件帮助企业更快地定位舆情事件传播的链路，保障舆情论坛能够真实、客观地反映企业产品或服务的质量。</w:t>
      </w:r>
    </w:p>
    <w:p w14:paraId="5138103C" w14:textId="77777777" w:rsidR="00F83AC2" w:rsidRPr="0064633B" w:rsidRDefault="0064633B" w:rsidP="0064633B">
      <w:pPr>
        <w:pStyle w:val="Heading1"/>
      </w:pPr>
      <w:r w:rsidRPr="0064633B">
        <w:rPr>
          <w:rFonts w:hint="eastAsia"/>
        </w:rPr>
        <w:t>软件描述</w:t>
      </w:r>
    </w:p>
    <w:p w14:paraId="022C2FEF" w14:textId="48E17C3F" w:rsidR="00B26C4B" w:rsidRDefault="00B26C4B" w:rsidP="00B26C4B">
      <w:pPr>
        <w:pStyle w:val="NormalText"/>
        <w:ind w:firstLine="440"/>
      </w:pPr>
      <w:r>
        <w:rPr>
          <w:rFonts w:hint="eastAsia"/>
        </w:rPr>
        <w:t>博客社区、电子商城、社交媒体等每个用户都能发表言论、转发、评论、点赞的网络空间被称为“舆情论坛”。在现代社会，企业通常会在舆情论坛注册账号，推广产品或服务；当企业宣传新活动时，会在舆情论坛引发一段时间的讨论。但是，一些恶意用户（不满意服务的客户或竞争对手）可能雇佣大量的垃圾账户或机器人，通过大量发表负面评论，引发舆情转向。这种行为影响了客户群体对真实商品或服务质量的认知，所以企业需要找到诱导舆情的用户，采取维护自身权益的措施。</w:t>
      </w:r>
    </w:p>
    <w:p w14:paraId="3112198D" w14:textId="59B1A051" w:rsidR="00B26C4B" w:rsidRDefault="00B26C4B" w:rsidP="00B26C4B">
      <w:pPr>
        <w:pStyle w:val="NormalText"/>
        <w:ind w:firstLine="440"/>
      </w:pPr>
      <w:r>
        <w:rPr>
          <w:rFonts w:hint="eastAsia"/>
        </w:rPr>
        <w:t>本软件通过分析舆情论坛上的文本，将帖子按表达内容聚合成舆情事件</w:t>
      </w:r>
      <w:r w:rsidR="000B1168">
        <w:rPr>
          <w:rFonts w:hint="eastAsia"/>
        </w:rPr>
        <w:t>；再根据用户参与舆情事件的时间序列，通过</w:t>
      </w:r>
      <w:r w:rsidR="000B1168">
        <w:rPr>
          <w:rFonts w:hint="eastAsia"/>
        </w:rPr>
        <w:t>G</w:t>
      </w:r>
      <w:r w:rsidR="000B1168">
        <w:t>ranger</w:t>
      </w:r>
      <w:r w:rsidR="000B1168">
        <w:rPr>
          <w:rFonts w:hint="eastAsia"/>
        </w:rPr>
        <w:t>因果检验，分析用户受到谁的影响、对谁产生了影响。在文本处理方面，软件通过</w:t>
      </w:r>
      <w:r w:rsidR="000B1168">
        <w:rPr>
          <w:rFonts w:hint="eastAsia"/>
        </w:rPr>
        <w:t>B</w:t>
      </w:r>
      <w:r w:rsidR="000B1168">
        <w:t>ERT-3</w:t>
      </w:r>
      <w:r w:rsidR="000B1168">
        <w:rPr>
          <w:rFonts w:hint="eastAsia"/>
        </w:rPr>
        <w:t>自然语言处理模型提取文本的特征，接着通过</w:t>
      </w:r>
      <w:r w:rsidR="000B1168">
        <w:rPr>
          <w:rFonts w:hint="eastAsia"/>
        </w:rPr>
        <w:t>P</w:t>
      </w:r>
      <w:r w:rsidR="000B1168">
        <w:t>CA</w:t>
      </w:r>
      <w:r w:rsidR="000B1168">
        <w:rPr>
          <w:rFonts w:hint="eastAsia"/>
        </w:rPr>
        <w:t>模型（主成分分析）和</w:t>
      </w:r>
      <w:r w:rsidR="000B1168">
        <w:rPr>
          <w:rFonts w:hint="eastAsia"/>
        </w:rPr>
        <w:t>D</w:t>
      </w:r>
      <w:r w:rsidR="000B1168">
        <w:t>BSCAN</w:t>
      </w:r>
      <w:r w:rsidR="000B1168">
        <w:rPr>
          <w:rFonts w:hint="eastAsia"/>
        </w:rPr>
        <w:t>模型将评论聚类为数个舆情事件</w:t>
      </w:r>
      <w:r w:rsidR="00BD3E33">
        <w:rPr>
          <w:rFonts w:hint="eastAsia"/>
        </w:rPr>
        <w:t>。在影响力评价方面，软件根据每种互动计数的信息熵加权计算帖子的影响力。然后，软件将帖子代表的舆情事件和影响力</w:t>
      </w:r>
      <w:r w:rsidR="004B06F6">
        <w:rPr>
          <w:rFonts w:hint="eastAsia"/>
        </w:rPr>
        <w:t>，归纳为用户的舆情表达的时间序列。最后，软件通过</w:t>
      </w:r>
      <w:r w:rsidR="004B06F6">
        <w:rPr>
          <w:rFonts w:hint="eastAsia"/>
        </w:rPr>
        <w:t>G</w:t>
      </w:r>
      <w:r w:rsidR="004B06F6">
        <w:t>ranger</w:t>
      </w:r>
      <w:r w:rsidR="004B06F6">
        <w:rPr>
          <w:rFonts w:hint="eastAsia"/>
        </w:rPr>
        <w:t>因果检验，在选定的舆情事件中，分析一个用户与其他用户在舆情表达方面的因果关系，从而帮助企业更快确定舆情发展的链路。</w:t>
      </w:r>
    </w:p>
    <w:p w14:paraId="1F0C3F7C" w14:textId="742BD2F4" w:rsidR="004B06F6" w:rsidRPr="00BD3E33" w:rsidRDefault="004B06F6" w:rsidP="004B06F6">
      <w:pPr>
        <w:pStyle w:val="NormalText"/>
        <w:ind w:firstLine="440"/>
      </w:pPr>
      <w:r>
        <w:rPr>
          <w:rFonts w:hint="eastAsia"/>
        </w:rPr>
        <w:t>本软件能够帮助企业了解舆情论坛中事件的传播规律，保障舆情论坛能够真实、客观地反映企业产品或服务的质量。值得注意的是，</w:t>
      </w:r>
      <w:r>
        <w:rPr>
          <w:rFonts w:hint="eastAsia"/>
        </w:rPr>
        <w:t>G</w:t>
      </w:r>
      <w:r>
        <w:t>ranger</w:t>
      </w:r>
      <w:r>
        <w:rPr>
          <w:rFonts w:hint="eastAsia"/>
        </w:rPr>
        <w:t>因果检验是统计学上判断时间序列是否互相影响的方法，不能成为认定社会学意义上因果关系的证据，因此本软件计算的结论仍需人工分析后才能得到应用。</w:t>
      </w:r>
    </w:p>
    <w:p w14:paraId="4848F018" w14:textId="77777777" w:rsidR="0064633B" w:rsidRPr="0064633B" w:rsidRDefault="0064633B" w:rsidP="0064633B">
      <w:pPr>
        <w:pStyle w:val="Heading1"/>
      </w:pPr>
      <w:r>
        <w:rPr>
          <w:rFonts w:ascii="微软雅黑" w:eastAsia="微软雅黑" w:hAnsi="微软雅黑" w:cs="微软雅黑" w:hint="eastAsia"/>
        </w:rPr>
        <w:t>软</w:t>
      </w:r>
      <w:r>
        <w:rPr>
          <w:rFonts w:hint="eastAsia"/>
        </w:rPr>
        <w:t>件功能</w:t>
      </w:r>
    </w:p>
    <w:p w14:paraId="312FA841" w14:textId="29B0DB39" w:rsidR="0064633B" w:rsidRDefault="00410909" w:rsidP="001977E9">
      <w:pPr>
        <w:pStyle w:val="NormalText"/>
        <w:ind w:firstLine="440"/>
      </w:pPr>
      <w:r>
        <w:rPr>
          <w:rFonts w:hint="eastAsia"/>
        </w:rPr>
        <w:t>软件的分析流程如</w:t>
      </w:r>
      <w:r w:rsidR="005D2CCE">
        <w:fldChar w:fldCharType="begin"/>
      </w:r>
      <w:r w:rsidR="005D2CCE">
        <w:instrText xml:space="preserve"> </w:instrText>
      </w:r>
      <w:r w:rsidR="005D2CCE">
        <w:rPr>
          <w:rFonts w:hint="eastAsia"/>
        </w:rPr>
        <w:instrText>REF _Ref87890795 \h</w:instrText>
      </w:r>
      <w:r w:rsidR="005D2CCE">
        <w:instrText xml:space="preserve"> </w:instrText>
      </w:r>
      <w:r w:rsidR="005D2CCE">
        <w:fldChar w:fldCharType="separate"/>
      </w:r>
      <w:r w:rsidR="00373B5C">
        <w:rPr>
          <w:rFonts w:hint="eastAsia"/>
        </w:rPr>
        <w:t>图</w:t>
      </w:r>
      <w:r w:rsidR="00373B5C">
        <w:rPr>
          <w:rFonts w:hint="eastAsia"/>
        </w:rPr>
        <w:t xml:space="preserve"> </w:t>
      </w:r>
      <w:r w:rsidR="00373B5C">
        <w:rPr>
          <w:noProof/>
        </w:rPr>
        <w:t>1</w:t>
      </w:r>
      <w:r w:rsidR="005D2CCE">
        <w:fldChar w:fldCharType="end"/>
      </w:r>
      <w:r>
        <w:rPr>
          <w:rFonts w:hint="eastAsia"/>
        </w:rPr>
        <w:t>所示。</w:t>
      </w:r>
      <w:r w:rsidR="005D2CCE">
        <w:rPr>
          <w:rFonts w:hint="eastAsia"/>
        </w:rPr>
        <w:t>其中绿色部分代表用户输入的原始数据，蓝色部分（平行四边形）代表计算过程，黄色部分（矩形）代表中间过程的数据。</w:t>
      </w:r>
    </w:p>
    <w:p w14:paraId="75346665" w14:textId="3D4B0EEA" w:rsidR="00410909" w:rsidRDefault="00D23300" w:rsidP="005D2CCE">
      <w:pPr>
        <w:pStyle w:val="Caption"/>
      </w:pPr>
      <w:r>
        <w:rPr>
          <w:noProof/>
        </w:rPr>
        <w:lastRenderedPageBreak/>
        <w:drawing>
          <wp:inline distT="0" distB="0" distL="0" distR="0" wp14:anchorId="0387FCBB" wp14:editId="5AB3F807">
            <wp:extent cx="3238500" cy="398028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369" cy="40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0C82" w14:textId="79CC3F14" w:rsidR="005D2CCE" w:rsidRDefault="005D2CCE" w:rsidP="005D2CCE">
      <w:pPr>
        <w:pStyle w:val="Caption"/>
      </w:pPr>
      <w:bookmarkStart w:id="0" w:name="_Ref8789079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B5C">
        <w:rPr>
          <w:noProof/>
        </w:rPr>
        <w:t>1</w:t>
      </w:r>
      <w:r>
        <w:fldChar w:fldCharType="end"/>
      </w:r>
      <w:bookmarkEnd w:id="0"/>
      <w:r>
        <w:t xml:space="preserve">  </w:t>
      </w:r>
      <w:r>
        <w:rPr>
          <w:rFonts w:hint="eastAsia"/>
        </w:rPr>
        <w:t>软件的分析流程</w:t>
      </w:r>
    </w:p>
    <w:p w14:paraId="00AC64C0" w14:textId="2C8EE43B" w:rsidR="004825C0" w:rsidRDefault="005D2CCE" w:rsidP="005D2CCE">
      <w:pPr>
        <w:pStyle w:val="NormalText"/>
        <w:ind w:firstLine="440"/>
      </w:pPr>
      <w:r>
        <w:rPr>
          <w:rFonts w:hint="eastAsia"/>
        </w:rPr>
        <w:t>帖子</w:t>
      </w:r>
      <w:r w:rsidR="00696D51">
        <w:rPr>
          <w:rFonts w:hint="eastAsia"/>
        </w:rPr>
        <w:t>可以通过舆情论坛提供的工具导出，通过网络爬虫获得，也可以通过手工方式收集。专门地，新浪微博的帖子推荐使用</w:t>
      </w:r>
      <w:hyperlink r:id="rId9" w:history="1">
        <w:r w:rsidR="00696D51" w:rsidRPr="00123ACE">
          <w:t>https://github.com/dataabc/weibo-search</w:t>
        </w:r>
      </w:hyperlink>
      <w:r w:rsidR="00696D51">
        <w:rPr>
          <w:rFonts w:hint="eastAsia"/>
        </w:rPr>
        <w:t>工具采集，但不是必须的。帖子的结构是一个</w:t>
      </w:r>
      <w:r w:rsidR="00696D51">
        <w:rPr>
          <w:rFonts w:hint="eastAsia"/>
        </w:rPr>
        <w:t>M</w:t>
      </w:r>
      <w:r w:rsidR="00696D51">
        <w:t>icrosoft Excel</w:t>
      </w:r>
      <w:r w:rsidR="00696D51">
        <w:rPr>
          <w:rFonts w:hint="eastAsia"/>
        </w:rPr>
        <w:t>格式的二维表格，其中必须包含</w:t>
      </w:r>
      <w:r w:rsidR="00696D51">
        <w:rPr>
          <w:rFonts w:hint="eastAsia"/>
        </w:rPr>
        <w:t>1</w:t>
      </w:r>
      <w:r w:rsidR="00696D51">
        <w:rPr>
          <w:rFonts w:hint="eastAsia"/>
        </w:rPr>
        <w:t>个代表用户身份（唯一序号）的字段，</w:t>
      </w:r>
      <w:r w:rsidR="00696D51">
        <w:rPr>
          <w:rFonts w:hint="eastAsia"/>
        </w:rPr>
        <w:t>1</w:t>
      </w:r>
      <w:r w:rsidR="00696D51">
        <w:rPr>
          <w:rFonts w:hint="eastAsia"/>
        </w:rPr>
        <w:t>个代表帖子正文的字段，不定数量的代表互动计数（转发、点赞、评论等）的字段。</w:t>
      </w:r>
    </w:p>
    <w:p w14:paraId="585025AB" w14:textId="3F598CB5" w:rsidR="00D23300" w:rsidRDefault="00660FF3" w:rsidP="005D2CCE">
      <w:pPr>
        <w:pStyle w:val="NormalText"/>
        <w:ind w:firstLine="440"/>
      </w:pPr>
      <w:r>
        <w:rPr>
          <w:rFonts w:hint="eastAsia"/>
        </w:rPr>
        <w:t>在</w:t>
      </w:r>
      <w:r w:rsidR="00D23300">
        <w:rPr>
          <w:rFonts w:hint="eastAsia"/>
        </w:rPr>
        <w:t>用户</w:t>
      </w:r>
      <w:r>
        <w:rPr>
          <w:rFonts w:hint="eastAsia"/>
        </w:rPr>
        <w:t>通过表单标注这些字段后，软件内部分为</w:t>
      </w:r>
      <w:r>
        <w:rPr>
          <w:rFonts w:hint="eastAsia"/>
        </w:rPr>
        <w:t>2</w:t>
      </w:r>
      <w:r>
        <w:rPr>
          <w:rFonts w:hint="eastAsia"/>
        </w:rPr>
        <w:t>个主线</w:t>
      </w:r>
      <w:r w:rsidR="004825C0">
        <w:rPr>
          <w:rFonts w:hint="eastAsia"/>
        </w:rPr>
        <w:t>，分别处理后合成“事件的时间序列”数据。</w:t>
      </w:r>
    </w:p>
    <w:p w14:paraId="6977E494" w14:textId="74DC3C11" w:rsidR="004825C0" w:rsidRDefault="004825C0" w:rsidP="004825C0">
      <w:pPr>
        <w:pStyle w:val="Heading2"/>
      </w:pPr>
      <w:r>
        <w:t xml:space="preserve"> </w:t>
      </w:r>
      <w:r w:rsidR="00C20321">
        <w:rPr>
          <w:rFonts w:hint="eastAsia"/>
        </w:rPr>
        <w:t>分析互动</w:t>
      </w:r>
    </w:p>
    <w:p w14:paraId="17EC6C9C" w14:textId="15C63726" w:rsidR="004825C0" w:rsidRDefault="00574E92" w:rsidP="004825C0">
      <w:pPr>
        <w:pStyle w:val="NormalText"/>
        <w:ind w:firstLine="440"/>
      </w:pPr>
      <w:r>
        <w:rPr>
          <w:rFonts w:hint="eastAsia"/>
        </w:rPr>
        <w:t>所有帖子的互动指标是一个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e>
        </m:d>
      </m:oMath>
      <w:r>
        <w:rPr>
          <w:rFonts w:hint="eastAsia"/>
        </w:rPr>
        <w:t>的矩阵，其中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是帖子的数量，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hint="eastAsia"/>
        </w:rPr>
        <w:t>是互动指标的数量。矩阵的每一列代表单个互动指标。软件先</w:t>
      </w:r>
      <w:r w:rsidR="00550E47">
        <w:rPr>
          <w:rFonts w:hint="eastAsia"/>
        </w:rPr>
        <w:t>对矩阵</w:t>
      </w:r>
      <w:r>
        <w:rPr>
          <w:rFonts w:hint="eastAsia"/>
        </w:rPr>
        <w:t>作对数变换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→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x+1</m:t>
                </m:r>
              </m:e>
            </m:d>
          </m:e>
        </m:func>
      </m:oMath>
      <w:r>
        <w:rPr>
          <w:rFonts w:hint="eastAsia"/>
        </w:rPr>
        <w:t>，接着</w:t>
      </w:r>
      <w:r w:rsidR="00550E47" w:rsidRPr="00550E47">
        <w:rPr>
          <w:rFonts w:hint="eastAsia"/>
          <w:b/>
          <w:bCs/>
        </w:rPr>
        <w:t>按列</w:t>
      </w:r>
      <w:r>
        <w:rPr>
          <w:rFonts w:hint="eastAsia"/>
        </w:rPr>
        <w:t>作归一化变换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 w:rsidR="00550E47">
        <w:rPr>
          <w:rFonts w:hint="eastAsia"/>
        </w:rPr>
        <w:t>，然后将矩阵</w:t>
      </w:r>
      <w:r w:rsidR="00550E47" w:rsidRPr="00550E47">
        <w:rPr>
          <w:rFonts w:hint="eastAsia"/>
          <w:b/>
          <w:bCs/>
        </w:rPr>
        <w:t>按行</w:t>
      </w:r>
      <w:r w:rsidR="00550E47">
        <w:rPr>
          <w:rFonts w:hint="eastAsia"/>
        </w:rPr>
        <w:t>以信息熵加权</w:t>
      </w:r>
      <w:r w:rsidR="00AB2E41">
        <w:rPr>
          <w:rFonts w:hint="eastAsia"/>
        </w:rPr>
        <w:t>。每个指标的信息熵如公式</w:t>
      </w:r>
      <w:r w:rsidR="00AB2E41">
        <w:fldChar w:fldCharType="begin"/>
      </w:r>
      <w:r w:rsidR="00AB2E41">
        <w:instrText xml:space="preserve"> </w:instrText>
      </w:r>
      <w:r w:rsidR="00AB2E41">
        <w:rPr>
          <w:rFonts w:hint="eastAsia"/>
        </w:rPr>
        <w:instrText>REF eq_information_entropy \h</w:instrText>
      </w:r>
      <w:r w:rsidR="00AB2E41">
        <w:instrText xml:space="preserve"> </w:instrText>
      </w:r>
      <w:r w:rsidR="00AB2E41">
        <w:fldChar w:fldCharType="separate"/>
      </w:r>
      <m:oMath>
        <m:r>
          <w:rPr>
            <w:rFonts w:ascii="Cambria Math" w:hAnsi="Cambria Math"/>
            <w:noProof/>
          </w:rPr>
          <m:t>1</m:t>
        </m:r>
      </m:oMath>
      <w:r w:rsidR="00AB2E41">
        <w:fldChar w:fldCharType="end"/>
      </w:r>
      <w:r w:rsidR="00AB2E41">
        <w:rPr>
          <w:rFonts w:hint="eastAsia"/>
        </w:rPr>
        <w:t>所示。</w:t>
      </w:r>
    </w:p>
    <w:p w14:paraId="117AA04D" w14:textId="4080B194" w:rsidR="00AB2E41" w:rsidRPr="00AB2E41" w:rsidRDefault="00AB2E41" w:rsidP="004825C0">
      <w:pPr>
        <w:pStyle w:val="NormalText"/>
        <w:ind w:firstLine="44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=-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nary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w:bookmarkStart w:id="1" w:name="eq_information_entropy"/>
                  <m:r>
                    <w:rPr>
                      <w:rFonts w:ascii="Cambria Math" w:hAnsi="Cambria Math"/>
                      <w:i/>
                    </w:rPr>
                    <w:fldChar w:fldCharType="begin"/>
                  </m:r>
                  <m:r>
                    <w:rPr>
                      <w:rFonts w:ascii="Cambria Math" w:hAnsi="Cambria Math"/>
                    </w:rPr>
                    <m:t xml:space="preserve"> seq eq </m:t>
                  </m:r>
                  <m:r>
                    <w:rPr>
                      <w:rFonts w:ascii="Cambria Math" w:hAnsi="Cambria Math"/>
                      <w:i/>
                    </w:rPr>
                    <w:fldChar w:fldCharType="separate"/>
                  </m:r>
                  <m:r>
                    <w:rPr>
                      <w:rFonts w:ascii="Cambria Math" w:hAnsi="Cambria Math"/>
                      <w:noProof/>
                    </w:rPr>
                    <m:t>1</m:t>
                  </m:r>
                  <m:r>
                    <w:rPr>
                      <w:rFonts w:ascii="Cambria Math" w:hAnsi="Cambria Math"/>
                      <w:i/>
                    </w:rPr>
                    <w:fldChar w:fldCharType="end"/>
                  </m:r>
                  <w:bookmarkEnd w:id="1"/>
                </m:e>
              </m:d>
            </m:e>
          </m:eqArr>
        </m:oMath>
      </m:oMathPara>
    </w:p>
    <w:p w14:paraId="36E74F50" w14:textId="3EFA4E8C" w:rsidR="00AB2E41" w:rsidRPr="00AB2E41" w:rsidRDefault="00854395" w:rsidP="004825C0">
      <w:pPr>
        <w:pStyle w:val="NormalText"/>
        <w:ind w:firstLine="440"/>
        <w:rPr>
          <w:rFonts w:hint="eastAsia"/>
        </w:rPr>
      </w:pPr>
      <w:r>
        <w:rPr>
          <w:rFonts w:hint="eastAsia"/>
        </w:rPr>
        <w:t>帖子的影响力指标是一个</w:t>
      </w:r>
      <m:oMath>
        <m:r>
          <w:rPr>
            <w:rFonts w:ascii="Cambria Math" w:hAnsi="Cambria Math"/>
          </w:rPr>
          <m:t>(N×1)</m:t>
        </m:r>
      </m:oMath>
      <w:r>
        <w:rPr>
          <w:rFonts w:hint="eastAsia"/>
        </w:rPr>
        <w:t>的向量，代表帖子引起其他用户的</w:t>
      </w:r>
      <w:r w:rsidR="00C20321">
        <w:rPr>
          <w:rFonts w:hint="eastAsia"/>
        </w:rPr>
        <w:t>参与的能力。</w:t>
      </w:r>
    </w:p>
    <w:p w14:paraId="3CD87894" w14:textId="697F726F" w:rsidR="004825C0" w:rsidRDefault="004825C0" w:rsidP="004825C0">
      <w:pPr>
        <w:pStyle w:val="Heading2"/>
      </w:pPr>
      <w:r>
        <w:t xml:space="preserve"> </w:t>
      </w:r>
      <w:r w:rsidR="00C20321">
        <w:rPr>
          <w:rFonts w:hint="eastAsia"/>
        </w:rPr>
        <w:t>分析文本</w:t>
      </w:r>
    </w:p>
    <w:p w14:paraId="5816DCCB" w14:textId="301DC276" w:rsidR="004825C0" w:rsidRDefault="00C20321" w:rsidP="004825C0">
      <w:pPr>
        <w:pStyle w:val="NormalText"/>
        <w:ind w:firstLine="440"/>
      </w:pPr>
      <w:r>
        <w:rPr>
          <w:rFonts w:hint="eastAsia"/>
        </w:rPr>
        <w:lastRenderedPageBreak/>
        <w:t>所有帖子的文本是一个长度为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的字符串列表。</w:t>
      </w:r>
      <w:r>
        <w:rPr>
          <w:rFonts w:hint="eastAsia"/>
        </w:rPr>
        <w:t>B</w:t>
      </w:r>
      <w:r>
        <w:t>ERT-3</w:t>
      </w:r>
      <w:r>
        <w:rPr>
          <w:rFonts w:hint="eastAsia"/>
        </w:rPr>
        <w:t>模型是一个已经训练好的神经网络模型（</w:t>
      </w:r>
      <w:r>
        <w:t>pooled</w:t>
      </w:r>
      <w:r>
        <w:rPr>
          <w:rFonts w:hint="eastAsia"/>
        </w:rPr>
        <w:t>模式），接受字符串列表作为输入，输出</w:t>
      </w:r>
      <m:oMath>
        <m:r>
          <w:rPr>
            <w:rFonts w:ascii="Cambria Math" w:hAnsi="Cambria Math"/>
          </w:rPr>
          <m:t>(N×768)</m:t>
        </m:r>
      </m:oMath>
      <w:r>
        <w:rPr>
          <w:rFonts w:hint="eastAsia"/>
        </w:rPr>
        <w:t>的矩阵，表示文本特征。通过</w:t>
      </w:r>
      <w:r>
        <w:rPr>
          <w:rFonts w:hint="eastAsia"/>
        </w:rPr>
        <w:t>B</w:t>
      </w:r>
      <w:r>
        <w:t>ERT-3</w:t>
      </w:r>
      <w:r>
        <w:rPr>
          <w:rFonts w:hint="eastAsia"/>
        </w:rPr>
        <w:t>模型，字符串列表被转化成矩阵，其中每行代表一个字符串的特征。</w:t>
      </w:r>
    </w:p>
    <w:p w14:paraId="00B9F633" w14:textId="440FE9EB" w:rsidR="00C20321" w:rsidRDefault="00C20321" w:rsidP="004825C0">
      <w:pPr>
        <w:pStyle w:val="NormalText"/>
        <w:ind w:firstLine="440"/>
      </w:pPr>
      <w:r>
        <w:rPr>
          <w:rFonts w:hint="eastAsia"/>
        </w:rPr>
        <w:t>软件需要将舆情文本聚类成事件，所以需要降维</w:t>
      </w:r>
      <w:r w:rsidR="006A2FFE">
        <w:rPr>
          <w:rFonts w:hint="eastAsia"/>
        </w:rPr>
        <w:t>。</w:t>
      </w:r>
      <w:r w:rsidR="006A5AB9">
        <w:rPr>
          <w:rFonts w:hint="eastAsia"/>
        </w:rPr>
        <w:t>在主成分分析的转换后，特征向量的每个维度相互独立，且按照解释原数据的方差从大到小排列。</w:t>
      </w:r>
      <w:r w:rsidR="006A2FFE">
        <w:rPr>
          <w:rFonts w:hint="eastAsia"/>
        </w:rPr>
        <w:t>软件使用主成分分析（</w:t>
      </w:r>
      <w:r w:rsidR="006A2FFE">
        <w:rPr>
          <w:rFonts w:hint="eastAsia"/>
        </w:rPr>
        <w:t>P</w:t>
      </w:r>
      <w:r w:rsidR="006A2FFE">
        <w:t>CA</w:t>
      </w:r>
      <w:r w:rsidR="006A2FFE">
        <w:rPr>
          <w:rFonts w:hint="eastAsia"/>
        </w:rPr>
        <w:t>模型）</w:t>
      </w:r>
      <w:r w:rsidR="006A5AB9">
        <w:rPr>
          <w:rFonts w:hint="eastAsia"/>
        </w:rPr>
        <w:t>将特征向量投影到正交空间上，绘制“解释方差比例折线图”，横轴是维度的排名（记作</w:t>
      </w:r>
      <w:r w:rsidR="006A5AB9">
        <w:rPr>
          <w:rFonts w:hint="eastAsia"/>
        </w:rPr>
        <w:t>x</w:t>
      </w:r>
      <w:r w:rsidR="006A5AB9">
        <w:rPr>
          <w:rFonts w:hint="eastAsia"/>
        </w:rPr>
        <w:t>），纵轴是前</w:t>
      </w:r>
      <w:r w:rsidR="006A5AB9">
        <w:rPr>
          <w:rFonts w:hint="eastAsia"/>
        </w:rPr>
        <w:t>x</w:t>
      </w:r>
      <w:r w:rsidR="006A5AB9">
        <w:rPr>
          <w:rFonts w:hint="eastAsia"/>
        </w:rPr>
        <w:t>个维度解释原数据的方差，占所有维度解释原数据的方差的比例。用户通过观察“解释方差比例折线图”，在保留维度的数量和保留信息的比例之间作出权衡，填写保留维度的数量。</w:t>
      </w:r>
    </w:p>
    <w:p w14:paraId="318DA50E" w14:textId="68B37DA5" w:rsidR="006A5AB9" w:rsidRDefault="006A5AB9" w:rsidP="004825C0">
      <w:pPr>
        <w:pStyle w:val="NormalText"/>
        <w:ind w:firstLine="440"/>
      </w:pPr>
      <w:r>
        <w:rPr>
          <w:rFonts w:hint="eastAsia"/>
        </w:rPr>
        <w:t>软件按所填数量降维，</w:t>
      </w:r>
      <w:r w:rsidR="00C63C8A">
        <w:rPr>
          <w:rFonts w:hint="eastAsia"/>
        </w:rPr>
        <w:t>然后</w:t>
      </w:r>
      <w:r w:rsidR="00C63C8A" w:rsidRPr="00C63C8A">
        <w:rPr>
          <w:rFonts w:hint="eastAsia"/>
          <w:b/>
          <w:bCs/>
        </w:rPr>
        <w:t>按列</w:t>
      </w:r>
      <w:r w:rsidR="00C63C8A">
        <w:rPr>
          <w:rFonts w:hint="eastAsia"/>
        </w:rPr>
        <w:t>作标准化变换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ctrlPr>
              <w:rPr>
                <w:rFonts w:ascii="Cambria Math" w:hAnsi="Cambria Math"/>
                <w:iCs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std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C63C8A">
        <w:rPr>
          <w:rFonts w:hint="eastAsia"/>
        </w:rPr>
        <w:t>，</w:t>
      </w:r>
      <w:r>
        <w:rPr>
          <w:rFonts w:hint="eastAsia"/>
        </w:rPr>
        <w:t>作为聚类</w:t>
      </w:r>
      <w:r w:rsidR="00C63C8A">
        <w:rPr>
          <w:rFonts w:hint="eastAsia"/>
        </w:rPr>
        <w:t>的样本空间。软件采用</w:t>
      </w:r>
      <w:r w:rsidR="00C63C8A">
        <w:rPr>
          <w:rFonts w:hint="eastAsia"/>
        </w:rPr>
        <w:t>D</w:t>
      </w:r>
      <w:r w:rsidR="00C63C8A">
        <w:t>BSCAN</w:t>
      </w:r>
      <w:r w:rsidR="00C63C8A">
        <w:rPr>
          <w:rFonts w:hint="eastAsia"/>
        </w:rPr>
        <w:t>算法聚类；该算法需要确定</w:t>
      </w:r>
      <w:proofErr w:type="spellStart"/>
      <w:r w:rsidR="00C63C8A">
        <w:rPr>
          <w:rFonts w:hint="eastAsia"/>
        </w:rPr>
        <w:t>m</w:t>
      </w:r>
      <w:r w:rsidR="00C63C8A">
        <w:t>inPts</w:t>
      </w:r>
      <w:proofErr w:type="spellEnd"/>
      <w:r w:rsidR="00C63C8A">
        <w:rPr>
          <w:rFonts w:hint="eastAsia"/>
        </w:rPr>
        <w:t>和</w:t>
      </w:r>
      <w:r w:rsidR="00C63C8A">
        <w:rPr>
          <w:rFonts w:hint="eastAsia"/>
        </w:rPr>
        <w:t>Eps</w:t>
      </w:r>
      <w:r w:rsidR="00C63C8A">
        <w:rPr>
          <w:rFonts w:hint="eastAsia"/>
        </w:rPr>
        <w:t>参数的数值，具体含义如下：</w:t>
      </w:r>
    </w:p>
    <w:p w14:paraId="2709CA95" w14:textId="30EFA53F" w:rsidR="005C40E2" w:rsidRDefault="00C63C8A" w:rsidP="005C40E2">
      <w:pPr>
        <w:pStyle w:val="NormalText"/>
        <w:numPr>
          <w:ilvl w:val="0"/>
          <w:numId w:val="10"/>
        </w:numPr>
        <w:ind w:firstLineChars="0"/>
      </w:pPr>
      <w:r>
        <w:rPr>
          <w:rFonts w:hint="eastAsia"/>
        </w:rPr>
        <w:t>算法随机选择一个样本点开始</w:t>
      </w:r>
      <w:r w:rsidR="005C40E2">
        <w:rPr>
          <w:rFonts w:hint="eastAsia"/>
        </w:rPr>
        <w:t>，如果它的半径为</w:t>
      </w:r>
      <w:r w:rsidR="005C40E2">
        <w:rPr>
          <w:rFonts w:hint="eastAsia"/>
        </w:rPr>
        <w:t>E</w:t>
      </w:r>
      <w:r w:rsidR="005C40E2">
        <w:t>ps</w:t>
      </w:r>
      <w:r w:rsidR="005C40E2">
        <w:rPr>
          <w:rFonts w:hint="eastAsia"/>
        </w:rPr>
        <w:t>的邻域中有不少于</w:t>
      </w:r>
      <w:proofErr w:type="spellStart"/>
      <w:r w:rsidR="005C40E2">
        <w:rPr>
          <w:rFonts w:hint="eastAsia"/>
        </w:rPr>
        <w:t>m</w:t>
      </w:r>
      <w:r w:rsidR="005C40E2">
        <w:t>inPts</w:t>
      </w:r>
      <w:proofErr w:type="spellEnd"/>
      <w:r w:rsidR="005C40E2">
        <w:rPr>
          <w:rFonts w:hint="eastAsia"/>
        </w:rPr>
        <w:t>个点，则将其和其邻域半径中的点标记为一类，否则它成为孤立点。</w:t>
      </w:r>
    </w:p>
    <w:p w14:paraId="320A2F0B" w14:textId="75912FB4" w:rsidR="00C63C8A" w:rsidRDefault="005C40E2" w:rsidP="005C40E2">
      <w:pPr>
        <w:pStyle w:val="NormalText"/>
        <w:numPr>
          <w:ilvl w:val="0"/>
          <w:numId w:val="10"/>
        </w:numPr>
        <w:ind w:firstLineChars="0"/>
      </w:pPr>
      <w:r>
        <w:rPr>
          <w:rFonts w:hint="eastAsia"/>
        </w:rPr>
        <w:t>如果这个点不是孤立点，则算法遍历其邻域中的点，重复步骤（</w:t>
      </w:r>
      <w:r>
        <w:rPr>
          <w:rFonts w:hint="eastAsia"/>
        </w:rPr>
        <w:t>1</w:t>
      </w:r>
      <w:r>
        <w:rPr>
          <w:rFonts w:hint="eastAsia"/>
        </w:rPr>
        <w:t>），直至从这个点出发，通过邻域半径可桥接的所有点，都被标记为一类。</w:t>
      </w:r>
    </w:p>
    <w:p w14:paraId="6124E5A3" w14:textId="1CB034C8" w:rsidR="005C40E2" w:rsidRDefault="005C40E2" w:rsidP="002565AD">
      <w:pPr>
        <w:pStyle w:val="NormalText"/>
        <w:numPr>
          <w:ilvl w:val="0"/>
          <w:numId w:val="10"/>
        </w:numPr>
        <w:ind w:firstLineChars="0"/>
      </w:pPr>
      <w:r>
        <w:rPr>
          <w:rFonts w:hint="eastAsia"/>
        </w:rPr>
        <w:t>算法从未被标记的样本点中随机选择一个开始，重复步骤（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），此时将样本点标记为另一个类。直至所有的样本点都被标记为某一类或孤立点，聚类结束。</w:t>
      </w:r>
    </w:p>
    <w:p w14:paraId="2EE5AFE7" w14:textId="4BA4C529" w:rsidR="005C40E2" w:rsidRDefault="002E6F2F" w:rsidP="005C40E2">
      <w:pPr>
        <w:pStyle w:val="NormalText"/>
        <w:ind w:firstLine="440"/>
      </w:pPr>
      <w:r>
        <w:rPr>
          <w:rFonts w:hint="eastAsia"/>
        </w:rPr>
        <w:t>由于不具备数据科学背景的用户不能正确设定</w:t>
      </w:r>
      <w:proofErr w:type="spellStart"/>
      <w:r>
        <w:rPr>
          <w:rFonts w:hint="eastAsia"/>
        </w:rPr>
        <w:t>m</w:t>
      </w:r>
      <w:r>
        <w:t>inPts</w:t>
      </w:r>
      <w:proofErr w:type="spellEnd"/>
      <w:r>
        <w:rPr>
          <w:rFonts w:hint="eastAsia"/>
        </w:rPr>
        <w:t>和</w:t>
      </w:r>
      <w:r>
        <w:rPr>
          <w:rFonts w:hint="eastAsia"/>
        </w:rPr>
        <w:t>E</w:t>
      </w:r>
      <w:r>
        <w:t>ps</w:t>
      </w:r>
      <w:r>
        <w:rPr>
          <w:rFonts w:hint="eastAsia"/>
        </w:rPr>
        <w:t>，软件通过一些经验法则自动设定参数。</w:t>
      </w:r>
      <w:proofErr w:type="spellStart"/>
      <w:r>
        <w:rPr>
          <w:rFonts w:hint="eastAsia"/>
        </w:rPr>
        <w:t>m</w:t>
      </w:r>
      <w:r>
        <w:t>inPts</w:t>
      </w:r>
      <w:proofErr w:type="spellEnd"/>
      <w:r>
        <w:rPr>
          <w:rFonts w:hint="eastAsia"/>
        </w:rPr>
        <w:t>被设定为样本维度的</w:t>
      </w:r>
      <w:r>
        <w:rPr>
          <w:rFonts w:hint="eastAsia"/>
        </w:rPr>
        <w:t>2</w:t>
      </w:r>
      <w:r>
        <w:rPr>
          <w:rFonts w:hint="eastAsia"/>
        </w:rPr>
        <w:t>倍</w:t>
      </w:r>
      <w:r>
        <w:rPr>
          <w:rStyle w:val="FootnoteReference"/>
        </w:rPr>
        <w:footnoteReference w:id="1"/>
      </w:r>
      <w:r>
        <w:rPr>
          <w:rFonts w:hint="eastAsia"/>
        </w:rPr>
        <w:t>。软件计算每个点到其他样本点的</w:t>
      </w:r>
      <w:r w:rsidRPr="002E6F2F">
        <w:t>Chebyshev</w:t>
      </w:r>
      <w:r>
        <w:rPr>
          <w:rFonts w:hint="eastAsia"/>
        </w:rPr>
        <w:t>距离，按从小到大排列，取第</w:t>
      </w:r>
      <w:proofErr w:type="spellStart"/>
      <w:r>
        <w:rPr>
          <w:rFonts w:hint="eastAsia"/>
        </w:rPr>
        <w:t>m</w:t>
      </w:r>
      <w:r>
        <w:t>inPts</w:t>
      </w:r>
      <w:proofErr w:type="spellEnd"/>
      <w:r>
        <w:rPr>
          <w:rFonts w:hint="eastAsia"/>
        </w:rPr>
        <w:t>个距离作为这个点的</w:t>
      </w:r>
      <w:r>
        <w:rPr>
          <w:rFonts w:hint="eastAsia"/>
        </w:rPr>
        <w:t>K</w:t>
      </w:r>
      <w:r>
        <w:rPr>
          <w:rFonts w:hint="eastAsia"/>
        </w:rPr>
        <w:t>近邻距离（</w:t>
      </w:r>
      <w:r>
        <w:rPr>
          <w:rFonts w:hint="eastAsia"/>
        </w:rPr>
        <w:t>K</w:t>
      </w:r>
      <w:r>
        <w:t>=</w:t>
      </w:r>
      <w:proofErr w:type="spellStart"/>
      <w:r>
        <w:t>minPts</w:t>
      </w:r>
      <w:proofErr w:type="spellEnd"/>
      <w:r>
        <w:rPr>
          <w:rFonts w:hint="eastAsia"/>
        </w:rPr>
        <w:t>）。然后，软件将每个点按</w:t>
      </w:r>
      <w:r>
        <w:rPr>
          <w:rFonts w:hint="eastAsia"/>
        </w:rPr>
        <w:t>K</w:t>
      </w:r>
      <w:r>
        <w:rPr>
          <w:rFonts w:hint="eastAsia"/>
        </w:rPr>
        <w:t>近邻距离从小到大排列，</w:t>
      </w:r>
      <w:proofErr w:type="gramStart"/>
      <w:r>
        <w:rPr>
          <w:rFonts w:hint="eastAsia"/>
        </w:rPr>
        <w:t>绘制“</w:t>
      </w:r>
      <w:proofErr w:type="gramEnd"/>
      <w:r>
        <w:rPr>
          <w:rFonts w:hint="eastAsia"/>
        </w:rPr>
        <w:t>K</w:t>
      </w:r>
      <w:r>
        <w:rPr>
          <w:rFonts w:hint="eastAsia"/>
        </w:rPr>
        <w:t>近邻距离折线图”。用户观察图像，选择曲线的下凸函数的拐点，对应的纵坐标即是</w:t>
      </w:r>
      <w:r>
        <w:rPr>
          <w:rFonts w:hint="eastAsia"/>
        </w:rPr>
        <w:t>Eps</w:t>
      </w:r>
      <w:r>
        <w:rPr>
          <w:rFonts w:hint="eastAsia"/>
        </w:rPr>
        <w:t>参数的取值。</w:t>
      </w:r>
    </w:p>
    <w:p w14:paraId="466DBE29" w14:textId="70884461" w:rsidR="002E6F2F" w:rsidRDefault="002E6F2F" w:rsidP="005C40E2">
      <w:pPr>
        <w:pStyle w:val="NormalText"/>
        <w:ind w:firstLine="440"/>
      </w:pPr>
      <w:r>
        <w:rPr>
          <w:rFonts w:hint="eastAsia"/>
        </w:rPr>
        <w:t>进行低维空间的聚类时，曲线几乎始终是下凸的，所以通常应选择下凸函数的拐点，这是最合适的聚类方式；在高维空间中，曲线包含了多段下凸函数，每个拐点有不同的含义，所以可选择任意一个拐点，或拐点之间的任意一点。在文本特征聚类中，每个拐点代表了不同层次的相似，一般距离从小到大分别是语言层面的相似、语义层面的相似、话题层面的相似、语义风格的相似，用户可根据分析偏好选择。如果为分析舆情事件，选择话题、语义风格层面的相似即可。</w:t>
      </w:r>
    </w:p>
    <w:p w14:paraId="36B43F9D" w14:textId="2C0B1133" w:rsidR="00DF03DD" w:rsidRDefault="00DF03DD" w:rsidP="005C40E2">
      <w:pPr>
        <w:pStyle w:val="NormalText"/>
        <w:ind w:firstLine="440"/>
        <w:rPr>
          <w:rFonts w:hint="eastAsia"/>
        </w:rPr>
      </w:pPr>
      <w:r>
        <w:rPr>
          <w:rFonts w:hint="eastAsia"/>
        </w:rPr>
        <w:t>待用户设定</w:t>
      </w:r>
      <w:r>
        <w:rPr>
          <w:rFonts w:hint="eastAsia"/>
        </w:rPr>
        <w:t>E</w:t>
      </w:r>
      <w:r>
        <w:t>ps</w:t>
      </w:r>
      <w:r>
        <w:rPr>
          <w:rFonts w:hint="eastAsia"/>
        </w:rPr>
        <w:t>参数后，软件</w:t>
      </w:r>
      <w:r w:rsidR="00C66334">
        <w:rPr>
          <w:rFonts w:hint="eastAsia"/>
        </w:rPr>
        <w:t>执行</w:t>
      </w:r>
      <w:r w:rsidR="00C66334">
        <w:rPr>
          <w:rFonts w:hint="eastAsia"/>
        </w:rPr>
        <w:t>DBSCAN</w:t>
      </w:r>
      <w:r w:rsidR="00C66334">
        <w:rPr>
          <w:rFonts w:hint="eastAsia"/>
        </w:rPr>
        <w:t>算法，输出每个帖子的类别编号，代表这个帖子所属的舆情事件。所有的孤立点作为编号为</w:t>
      </w:r>
      <w:r w:rsidR="00C66334">
        <w:rPr>
          <w:rFonts w:hint="eastAsia"/>
        </w:rPr>
        <w:t>-</w:t>
      </w:r>
      <w:r w:rsidR="00C66334">
        <w:t>1</w:t>
      </w:r>
      <w:r w:rsidR="00C66334">
        <w:rPr>
          <w:rFonts w:hint="eastAsia"/>
        </w:rPr>
        <w:t>的舆情事件，代表帖子内容不属于任何事件。</w:t>
      </w:r>
    </w:p>
    <w:p w14:paraId="14165D90" w14:textId="799F6F56" w:rsidR="004825C0" w:rsidRDefault="002E6F2F" w:rsidP="00483924">
      <w:pPr>
        <w:pStyle w:val="Heading2"/>
      </w:pPr>
      <w:r>
        <w:lastRenderedPageBreak/>
        <w:t xml:space="preserve"> </w:t>
      </w:r>
      <w:r w:rsidR="00483924">
        <w:t>Granger</w:t>
      </w:r>
      <w:r w:rsidR="00483924">
        <w:rPr>
          <w:rFonts w:hint="eastAsia"/>
        </w:rPr>
        <w:t>因果检验</w:t>
      </w:r>
    </w:p>
    <w:p w14:paraId="4B252920" w14:textId="1CA5F2EF" w:rsidR="00C66334" w:rsidRDefault="00C66334" w:rsidP="00C66334">
      <w:pPr>
        <w:pStyle w:val="NormalText"/>
        <w:ind w:firstLine="440"/>
      </w:pPr>
      <w:r>
        <w:rPr>
          <w:rFonts w:hint="eastAsia"/>
        </w:rPr>
        <w:t>设定时间序列的采样次数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-1</m:t>
        </m:r>
      </m:oMath>
      <w:r>
        <w:rPr>
          <w:rFonts w:hint="eastAsia"/>
        </w:rPr>
        <w:t>，软件将最早和最晚的发帖时间之间的时间段，等距离划分为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个区间（第</w:t>
      </w:r>
      <w:r>
        <w:rPr>
          <w:rFonts w:hint="eastAsia"/>
        </w:rPr>
        <w:t>1</w:t>
      </w:r>
      <w:r>
        <w:rPr>
          <w:rFonts w:hint="eastAsia"/>
        </w:rPr>
        <w:t>个区间表示不在时间段内，为应对时间错误而保留，通常为空）。软件生成一个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 w:rsidR="003F7B66">
        <w:rPr>
          <w:rFonts w:hint="eastAsia"/>
        </w:rPr>
        <w:t>全零张量</w:t>
      </w:r>
      <w:r>
        <w:rPr>
          <w:rFonts w:hint="eastAsia"/>
        </w:rPr>
        <w:t>，</w:t>
      </w: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u</m:t>
            </m:r>
          </m:sub>
        </m:sSub>
      </m:oMath>
      <w:r w:rsidR="003F7B66">
        <w:rPr>
          <w:rFonts w:hint="eastAsia"/>
        </w:rPr>
        <w:t>是发帖者</w:t>
      </w:r>
      <w:r w:rsidR="003F7B66">
        <w:rPr>
          <w:rFonts w:hint="eastAsia"/>
        </w:rPr>
        <w:t>（舆情社区的用户）</w:t>
      </w:r>
      <w:r w:rsidR="003F7B66">
        <w:rPr>
          <w:rFonts w:hint="eastAsia"/>
        </w:rPr>
        <w:t>的数量，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rPr>
          <w:rFonts w:hint="eastAsia"/>
        </w:rPr>
        <w:t>是聚类得到的舆情事件的数量（包含事件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）。</w:t>
      </w:r>
    </w:p>
    <w:p w14:paraId="3824EF9F" w14:textId="78C34D11" w:rsidR="003F7B66" w:rsidRDefault="003F7B66" w:rsidP="00483924">
      <w:pPr>
        <w:pStyle w:val="NormalText"/>
        <w:ind w:firstLine="440"/>
      </w:pPr>
      <w:r>
        <w:rPr>
          <w:rFonts w:hint="eastAsia"/>
        </w:rPr>
        <w:t>对于每个帖子，找到所属发帖者的序号、所属时间区间、所属话题，在张量的对应位置加上影响力指标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，在发帖的时间区间之后的每个时间区间，加上</w:t>
      </w:r>
      <m:oMath>
        <m:r>
          <w:rPr>
            <w:rFonts w:ascii="Cambria Math" w:hAnsi="Cambria Math"/>
          </w:rPr>
          <m:t>I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-r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e</m:t>
        </m:r>
      </m:oMath>
      <w:r>
        <w:rPr>
          <w:rFonts w:hint="eastAsia"/>
        </w:rPr>
        <w:t>是自然对数的底数，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>是影响力衰减倍率（由用户设定），该时间区间距离</w:t>
      </w:r>
      <w:r>
        <w:rPr>
          <w:rFonts w:hint="eastAsia"/>
        </w:rPr>
        <w:t>发帖的时间区间</w:t>
      </w:r>
      <w:r>
        <w:rPr>
          <w:rFonts w:hint="eastAsia"/>
        </w:rPr>
        <w:t>，间隔了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</m:t>
        </m:r>
      </m:oMath>
      <w:r>
        <w:rPr>
          <w:rFonts w:hint="eastAsia"/>
        </w:rPr>
        <w:t>个时间区间。于是，软件获得了每个发帖者关于每个事件的影响力的时间序列，简称为事件的时间序列</w:t>
      </w:r>
      <w:r w:rsidR="00483924">
        <w:rPr>
          <w:rFonts w:hint="eastAsia"/>
        </w:rPr>
        <w:t>。</w:t>
      </w:r>
    </w:p>
    <w:p w14:paraId="4B23D88F" w14:textId="21331FF3" w:rsidR="003F7B66" w:rsidRDefault="00483924" w:rsidP="003F7B66">
      <w:pPr>
        <w:pStyle w:val="NormalText"/>
        <w:ind w:firstLine="440"/>
      </w:pPr>
      <w:r>
        <w:rPr>
          <w:rFonts w:hint="eastAsia"/>
        </w:rPr>
        <w:t>软件比较两两用户关于指定事件的时间序列，对于给定的“最大滞后阶”参数，计算</w:t>
      </w:r>
      <w:r>
        <w:rPr>
          <w:rFonts w:hint="eastAsia"/>
        </w:rPr>
        <w:t>G</w:t>
      </w:r>
      <w:r>
        <w:t>ranger</w:t>
      </w:r>
      <w:r>
        <w:rPr>
          <w:rFonts w:hint="eastAsia"/>
        </w:rPr>
        <w:t>因果检验统计量</w:t>
      </w:r>
      <w:r>
        <w:rPr>
          <w:rFonts w:hint="eastAsia"/>
        </w:rPr>
        <w:t>F</w:t>
      </w:r>
      <w:r>
        <w:rPr>
          <w:rFonts w:hint="eastAsia"/>
        </w:rPr>
        <w:t>和显著性水平</w:t>
      </w:r>
      <w:r>
        <w:rPr>
          <w:rFonts w:hint="eastAsia"/>
        </w:rPr>
        <w:t>p</w:t>
      </w:r>
      <w:r>
        <w:t xml:space="preserve">. </w:t>
      </w:r>
      <w:r>
        <w:rPr>
          <w:rFonts w:hint="eastAsia"/>
        </w:rPr>
        <w:t>一般来说，如果在第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个滞后阶上</w:t>
      </w:r>
      <m:oMath>
        <m:r>
          <w:rPr>
            <w:rFonts w:ascii="Cambria Math" w:hAnsi="Cambria Math"/>
          </w:rPr>
          <m:t>p&lt;0.05</m:t>
        </m:r>
      </m:oMath>
      <w:r>
        <w:rPr>
          <w:rFonts w:hint="eastAsia"/>
        </w:rPr>
        <w:t>，则说明一个用户对另一个存在影响（因果关系是有方向的），影响传播用时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个时间区间。</w:t>
      </w:r>
      <w:r>
        <w:rPr>
          <w:rFonts w:hint="eastAsia"/>
        </w:rPr>
        <w:t>G</w:t>
      </w:r>
      <w:r>
        <w:t>ranger</w:t>
      </w:r>
      <w:r>
        <w:rPr>
          <w:rFonts w:hint="eastAsia"/>
        </w:rPr>
        <w:t>因果检验</w:t>
      </w:r>
      <w:r w:rsidR="009F28DB">
        <w:rPr>
          <w:rFonts w:hint="eastAsia"/>
        </w:rPr>
        <w:t>使用线性</w:t>
      </w:r>
      <w:r w:rsidR="006B4200">
        <w:rPr>
          <w:rFonts w:hint="eastAsia"/>
        </w:rPr>
        <w:t>的</w:t>
      </w:r>
      <w:r w:rsidR="006B4200">
        <w:rPr>
          <w:rFonts w:hint="eastAsia"/>
        </w:rPr>
        <w:t>Pair</w:t>
      </w:r>
      <w:r w:rsidR="006B4200">
        <w:t xml:space="preserve">wise </w:t>
      </w:r>
      <w:r w:rsidR="006B4200">
        <w:rPr>
          <w:rFonts w:hint="eastAsia"/>
        </w:rPr>
        <w:t>因果判据</w:t>
      </w:r>
      <w:r w:rsidR="009F28DB">
        <w:rPr>
          <w:rStyle w:val="FootnoteReference"/>
        </w:rPr>
        <w:footnoteReference w:id="2"/>
      </w:r>
      <w:r w:rsidR="009F28DB">
        <w:rPr>
          <w:rFonts w:hint="eastAsia"/>
          <w:vertAlign w:val="superscript"/>
        </w:rPr>
        <w:t>,</w:t>
      </w:r>
      <w:r w:rsidR="009F28DB">
        <w:rPr>
          <w:rStyle w:val="FootnoteReference"/>
        </w:rPr>
        <w:footnoteReference w:id="3"/>
      </w:r>
      <w:r w:rsidR="009F28DB">
        <w:rPr>
          <w:rFonts w:hint="eastAsia"/>
        </w:rPr>
        <w:t>，有</w:t>
      </w:r>
      <w:r w:rsidR="009F28DB">
        <w:rPr>
          <w:rFonts w:hint="eastAsia"/>
        </w:rPr>
        <w:t>2</w:t>
      </w:r>
      <w:r w:rsidR="009F28DB">
        <w:rPr>
          <w:rFonts w:hint="eastAsia"/>
        </w:rPr>
        <w:t>个基本假设：</w:t>
      </w:r>
    </w:p>
    <w:p w14:paraId="7A8F0B25" w14:textId="721C05FB" w:rsidR="009F28DB" w:rsidRDefault="009F28DB" w:rsidP="009F28DB">
      <w:pPr>
        <w:pStyle w:val="NormalText"/>
        <w:numPr>
          <w:ilvl w:val="0"/>
          <w:numId w:val="11"/>
        </w:numPr>
        <w:ind w:firstLineChars="0"/>
      </w:pPr>
      <w:r>
        <w:rPr>
          <w:rFonts w:hint="eastAsia"/>
        </w:rPr>
        <w:t>因先于果；</w:t>
      </w:r>
    </w:p>
    <w:p w14:paraId="381E5FB3" w14:textId="53053350" w:rsidR="009F28DB" w:rsidRDefault="009F28DB" w:rsidP="009F28DB">
      <w:pPr>
        <w:pStyle w:val="NormalText"/>
        <w:numPr>
          <w:ilvl w:val="0"/>
          <w:numId w:val="11"/>
        </w:numPr>
        <w:ind w:firstLineChars="0"/>
      </w:pPr>
      <w:r>
        <w:rPr>
          <w:rFonts w:hint="eastAsia"/>
        </w:rPr>
        <w:t>结果序列的未来值，有特定的信息取决于原因序列。</w:t>
      </w:r>
    </w:p>
    <w:p w14:paraId="685E2B35" w14:textId="3610322B" w:rsidR="009F28DB" w:rsidRDefault="009F28DB" w:rsidP="009F28DB">
      <w:pPr>
        <w:pStyle w:val="NormalText"/>
        <w:ind w:firstLine="440"/>
        <w:rPr>
          <w:rFonts w:hint="eastAsia"/>
        </w:rPr>
      </w:pPr>
      <w:r>
        <w:rPr>
          <w:rFonts w:hint="eastAsia"/>
        </w:rPr>
        <w:t>根据以上基本假设，推定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对</w:t>
      </w:r>
      <m:oMath>
        <m:r>
          <w:rPr>
            <w:rFonts w:ascii="Cambria Math" w:hAnsi="Cambria Math" w:hint="eastAsia"/>
          </w:rPr>
          <m:t>Y</m:t>
        </m:r>
      </m:oMath>
      <w:r>
        <w:rPr>
          <w:rFonts w:hint="eastAsia"/>
        </w:rPr>
        <w:t>存在影响的条件如公式</w:t>
      </w:r>
      <w:r w:rsidR="006B4200">
        <w:fldChar w:fldCharType="begin"/>
      </w:r>
      <w:r w:rsidR="006B4200">
        <w:instrText xml:space="preserve"> </w:instrText>
      </w:r>
      <w:r w:rsidR="006B4200">
        <w:rPr>
          <w:rFonts w:hint="eastAsia"/>
        </w:rPr>
        <w:instrText>REF eq_gc \h</w:instrText>
      </w:r>
      <w:r w:rsidR="006B4200">
        <w:instrText xml:space="preserve"> </w:instrText>
      </w:r>
      <w:r w:rsidR="006B4200">
        <w:fldChar w:fldCharType="separate"/>
      </w:r>
      <m:oMath>
        <m:r>
          <w:rPr>
            <w:rFonts w:ascii="Cambria Math" w:hAnsi="Cambria Math"/>
            <w:noProof/>
          </w:rPr>
          <m:t>2</m:t>
        </m:r>
      </m:oMath>
      <w:r w:rsidR="006B4200">
        <w:fldChar w:fldCharType="end"/>
      </w:r>
      <w:r>
        <w:rPr>
          <w:rFonts w:hint="eastAsia"/>
        </w:rPr>
        <w:t>所示。</w:t>
      </w:r>
      <w:r w:rsidR="006B4200"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X,Y</m:t>
            </m:r>
          </m:sub>
        </m:sSub>
        <m:r>
          <w:rPr>
            <w:rFonts w:ascii="Cambria Math" w:hAnsi="Cambria Math"/>
          </w:rPr>
          <m:t>(t)</m:t>
        </m:r>
      </m:oMath>
      <w:r w:rsidR="006B4200">
        <w:rPr>
          <w:rFonts w:hint="eastAsia"/>
        </w:rPr>
        <w:t>表示</w:t>
      </w:r>
      <m:oMath>
        <m:r>
          <w:rPr>
            <w:rFonts w:ascii="Cambria Math" w:hAnsi="Cambria Math"/>
          </w:rPr>
          <m:t>X,Y</m:t>
        </m:r>
      </m:oMath>
      <w:r w:rsidR="006B4200">
        <w:rPr>
          <w:rFonts w:hint="eastAsia"/>
        </w:rPr>
        <w:t>在时间</w:t>
      </w:r>
      <m:oMath>
        <m:r>
          <w:rPr>
            <w:rFonts w:ascii="Cambria Math" w:hAnsi="Cambria Math"/>
          </w:rPr>
          <m:t>t</m:t>
        </m:r>
      </m:oMath>
      <w:r w:rsidR="006B4200">
        <w:rPr>
          <w:rFonts w:hint="eastAsia"/>
        </w:rPr>
        <w:t>以前的所有信息；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(t)</m:t>
        </m:r>
      </m:oMath>
      <w:r w:rsidR="006B4200">
        <w:rPr>
          <w:rFonts w:hint="eastAsia"/>
        </w:rPr>
        <w:t>则表示仅</w:t>
      </w:r>
      <m:oMath>
        <m:r>
          <w:rPr>
            <w:rFonts w:ascii="Cambria Math" w:hAnsi="Cambria Math"/>
          </w:rPr>
          <m:t>Y</m:t>
        </m:r>
      </m:oMath>
      <w:r w:rsidR="006B4200">
        <w:rPr>
          <w:rFonts w:hint="eastAsia"/>
        </w:rPr>
        <w:t>在</w:t>
      </w:r>
      <w:r w:rsidR="006B4200">
        <w:rPr>
          <w:rFonts w:hint="eastAsia"/>
        </w:rPr>
        <w:t>时间</w:t>
      </w:r>
      <m:oMath>
        <m:r>
          <w:rPr>
            <w:rFonts w:ascii="Cambria Math" w:hAnsi="Cambria Math"/>
          </w:rPr>
          <m:t>t</m:t>
        </m:r>
      </m:oMath>
      <w:r w:rsidR="006B4200">
        <w:rPr>
          <w:rFonts w:hint="eastAsia"/>
        </w:rPr>
        <w:t>以前</w:t>
      </w:r>
      <w:r w:rsidR="006B4200">
        <w:rPr>
          <w:rFonts w:hint="eastAsia"/>
        </w:rPr>
        <w:t>的信息。</w:t>
      </w:r>
    </w:p>
    <w:p w14:paraId="0E381AD3" w14:textId="50F792FE" w:rsidR="009F28DB" w:rsidRPr="006B4200" w:rsidRDefault="006B4200" w:rsidP="009F28DB">
      <w:pPr>
        <w:pStyle w:val="NormalText"/>
        <w:ind w:firstLine="44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t+1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X,Y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≠</m:t>
              </m:r>
              <m:r>
                <m:rPr>
                  <m:scr m:val="double-struck"/>
                </m:rP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t+1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w:bookmarkStart w:id="2" w:name="eq_gc"/>
                  <m:r>
                    <w:rPr>
                      <w:rFonts w:ascii="Cambria Math" w:hAnsi="Cambria Math"/>
                      <w:i/>
                    </w:rPr>
                    <w:fldChar w:fldCharType="begin"/>
                  </m:r>
                  <m:r>
                    <w:rPr>
                      <w:rFonts w:ascii="Cambria Math" w:hAnsi="Cambria Math"/>
                    </w:rPr>
                    <m:t xml:space="preserve"> seq eq </m:t>
                  </m:r>
                  <m:r>
                    <w:rPr>
                      <w:rFonts w:ascii="Cambria Math" w:hAnsi="Cambria Math"/>
                      <w:i/>
                    </w:rPr>
                    <w:fldChar w:fldCharType="separate"/>
                  </m:r>
                  <m:r>
                    <w:rPr>
                      <w:rFonts w:ascii="Cambria Math" w:hAnsi="Cambria Math"/>
                      <w:noProof/>
                    </w:rPr>
                    <m:t>2</m:t>
                  </m:r>
                  <m:r>
                    <w:rPr>
                      <w:rFonts w:ascii="Cambria Math" w:hAnsi="Cambria Math"/>
                      <w:i/>
                    </w:rPr>
                    <w:fldChar w:fldCharType="end"/>
                  </m:r>
                  <w:bookmarkEnd w:id="2"/>
                </m:e>
              </m:d>
            </m:e>
          </m:eqArr>
        </m:oMath>
      </m:oMathPara>
    </w:p>
    <w:p w14:paraId="50596FEF" w14:textId="3D03263F" w:rsidR="006B4200" w:rsidRDefault="001B02E8" w:rsidP="009F28DB">
      <w:pPr>
        <w:pStyle w:val="NormalText"/>
        <w:ind w:firstLine="440"/>
      </w:pPr>
      <w:r>
        <w:rPr>
          <w:rFonts w:hint="eastAsia"/>
        </w:rPr>
        <w:t>严格来说，</w:t>
      </w:r>
      <w:r>
        <w:rPr>
          <w:rFonts w:hint="eastAsia"/>
        </w:rPr>
        <w:t>G</w:t>
      </w:r>
      <w:r>
        <w:t>ranger</w:t>
      </w:r>
      <w:r>
        <w:rPr>
          <w:rFonts w:hint="eastAsia"/>
        </w:rPr>
        <w:t>因果需要进行差分，使得时间序列平稳。考虑舆情传播的现实意义，时间序列代表舆情的影响力变化，所以软件未对时间序列作平稳性检验和差分。</w:t>
      </w:r>
    </w:p>
    <w:p w14:paraId="3CDF1787" w14:textId="4CC97299" w:rsidR="001B02E8" w:rsidRPr="006B4200" w:rsidRDefault="001B02E8" w:rsidP="009F28DB">
      <w:pPr>
        <w:pStyle w:val="NormalText"/>
        <w:ind w:firstLine="440"/>
        <w:rPr>
          <w:rFonts w:hint="eastAsia"/>
        </w:rPr>
      </w:pPr>
      <w:r>
        <w:rPr>
          <w:rFonts w:hint="eastAsia"/>
        </w:rPr>
        <w:t>软件将统计量</w:t>
      </w:r>
      <w:r>
        <w:rPr>
          <w:rFonts w:hint="eastAsia"/>
        </w:rPr>
        <w:t>F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rPr>
          <w:rFonts w:hint="eastAsia"/>
        </w:rPr>
        <w:t>输出给用户。</w:t>
      </w:r>
    </w:p>
    <w:p w14:paraId="0C568FCC" w14:textId="77777777" w:rsidR="00AF596B" w:rsidRDefault="00AF596B" w:rsidP="00AF596B">
      <w:pPr>
        <w:pStyle w:val="Heading1"/>
      </w:pPr>
      <w:r>
        <w:rPr>
          <w:rFonts w:hint="eastAsia"/>
        </w:rPr>
        <w:t>软件运行环境</w:t>
      </w:r>
    </w:p>
    <w:p w14:paraId="6FD731D7" w14:textId="2D331B68" w:rsidR="00AF596B" w:rsidRDefault="00AF596B" w:rsidP="00AF596B">
      <w:pPr>
        <w:pStyle w:val="Heading2"/>
      </w:pPr>
      <w:r w:rsidRPr="00AF596B">
        <w:t>操作系统</w:t>
      </w:r>
    </w:p>
    <w:p w14:paraId="07BD8590" w14:textId="77777777" w:rsidR="000B1168" w:rsidRDefault="000B1168" w:rsidP="000B1168">
      <w:pPr>
        <w:pStyle w:val="NormalText"/>
        <w:ind w:firstLine="440"/>
      </w:pPr>
      <w:r>
        <w:rPr>
          <w:rFonts w:hint="eastAsia"/>
        </w:rPr>
        <w:t>服务端：</w:t>
      </w:r>
      <w:r>
        <w:rPr>
          <w:rFonts w:hint="eastAsia"/>
        </w:rPr>
        <w:t>Linux</w:t>
      </w:r>
      <w:r>
        <w:rPr>
          <w:rFonts w:hint="eastAsia"/>
        </w:rPr>
        <w:t>发行版的任意操作系统；</w:t>
      </w:r>
      <w:r>
        <w:rPr>
          <w:rFonts w:hint="eastAsia"/>
        </w:rPr>
        <w:t>Windows Server 2016</w:t>
      </w:r>
      <w:r>
        <w:rPr>
          <w:rFonts w:hint="eastAsia"/>
        </w:rPr>
        <w:t>以上版本。服务端计算机必须拥有</w:t>
      </w:r>
      <w:r>
        <w:rPr>
          <w:rFonts w:hint="eastAsia"/>
        </w:rPr>
        <w:t>NVIDIA GeForce GTX 1080Ti</w:t>
      </w:r>
      <w:r>
        <w:rPr>
          <w:rFonts w:hint="eastAsia"/>
        </w:rPr>
        <w:t>以上计算能力的显卡，</w:t>
      </w:r>
      <w:r>
        <w:rPr>
          <w:rFonts w:hint="eastAsia"/>
        </w:rPr>
        <w:t>4Mb/s</w:t>
      </w:r>
      <w:r>
        <w:rPr>
          <w:rFonts w:hint="eastAsia"/>
        </w:rPr>
        <w:t>以上带宽的网络连接。</w:t>
      </w:r>
    </w:p>
    <w:p w14:paraId="1CAF2F7D" w14:textId="6BF6E71A" w:rsidR="000B1168" w:rsidRPr="000B1168" w:rsidRDefault="000B1168" w:rsidP="000B1168">
      <w:pPr>
        <w:pStyle w:val="NormalText"/>
        <w:ind w:firstLine="440"/>
      </w:pPr>
      <w:r>
        <w:rPr>
          <w:rFonts w:hint="eastAsia"/>
        </w:rPr>
        <w:t>客户端：</w:t>
      </w:r>
      <w:r>
        <w:rPr>
          <w:rFonts w:hint="eastAsia"/>
        </w:rPr>
        <w:t>Google Chrome / Microsoft Edge 89</w:t>
      </w:r>
      <w:r>
        <w:rPr>
          <w:rFonts w:hint="eastAsia"/>
        </w:rPr>
        <w:t>以上版本浏览器支持的任意操作系统；</w:t>
      </w:r>
      <w:r>
        <w:rPr>
          <w:rFonts w:hint="eastAsia"/>
        </w:rPr>
        <w:t xml:space="preserve">iOS, </w:t>
      </w:r>
      <w:proofErr w:type="spellStart"/>
      <w:r>
        <w:rPr>
          <w:rFonts w:hint="eastAsia"/>
        </w:rPr>
        <w:t>iPadOS</w:t>
      </w:r>
      <w:proofErr w:type="spellEnd"/>
      <w:r>
        <w:rPr>
          <w:rFonts w:hint="eastAsia"/>
        </w:rPr>
        <w:t xml:space="preserve"> 13.0</w:t>
      </w:r>
      <w:r>
        <w:rPr>
          <w:rFonts w:hint="eastAsia"/>
        </w:rPr>
        <w:t>以上版本；</w:t>
      </w:r>
      <w:r>
        <w:rPr>
          <w:rFonts w:hint="eastAsia"/>
        </w:rPr>
        <w:t>macOS 10.15</w:t>
      </w:r>
      <w:r>
        <w:rPr>
          <w:rFonts w:hint="eastAsia"/>
        </w:rPr>
        <w:t>以上版本。</w:t>
      </w:r>
    </w:p>
    <w:p w14:paraId="2D9FEFCE" w14:textId="77777777" w:rsidR="00AF596B" w:rsidRDefault="00AF596B" w:rsidP="00AF596B">
      <w:pPr>
        <w:pStyle w:val="Heading2"/>
      </w:pPr>
      <w:r>
        <w:rPr>
          <w:rFonts w:hint="eastAsia"/>
        </w:rPr>
        <w:lastRenderedPageBreak/>
        <w:t>软件开发工具</w:t>
      </w:r>
    </w:p>
    <w:p w14:paraId="367DD0E1" w14:textId="77777777" w:rsidR="000B1168" w:rsidRPr="004E04EF" w:rsidRDefault="000B1168" w:rsidP="000B1168">
      <w:pPr>
        <w:pStyle w:val="NormalText"/>
        <w:ind w:firstLine="440"/>
      </w:pPr>
      <w:r>
        <w:t>JetBrains PyCharm 2021.3</w:t>
      </w:r>
      <w:r>
        <w:rPr>
          <w:rFonts w:hint="eastAsia"/>
        </w:rPr>
        <w:t>；</w:t>
      </w:r>
      <w:proofErr w:type="spellStart"/>
      <w:r>
        <w:t>MobaXTerm</w:t>
      </w:r>
      <w:proofErr w:type="spellEnd"/>
      <w:r>
        <w:t xml:space="preserve"> Personal 20.6</w:t>
      </w:r>
    </w:p>
    <w:p w14:paraId="6BBF7E7C" w14:textId="5783D3A0" w:rsidR="00AF596B" w:rsidRDefault="00AF596B" w:rsidP="00AF596B">
      <w:pPr>
        <w:pStyle w:val="Heading2"/>
      </w:pPr>
      <w:r>
        <w:rPr>
          <w:rFonts w:hint="eastAsia"/>
        </w:rPr>
        <w:t>依赖软件</w:t>
      </w:r>
    </w:p>
    <w:p w14:paraId="775A738B" w14:textId="1B6D2AA6" w:rsidR="00F053A9" w:rsidRPr="00F053A9" w:rsidRDefault="00F053A9" w:rsidP="00F053A9">
      <w:pPr>
        <w:pStyle w:val="NormalText"/>
        <w:ind w:firstLine="440"/>
      </w:pPr>
      <w:r>
        <w:rPr>
          <w:rFonts w:hint="eastAsia"/>
        </w:rPr>
        <w:t>服务端：</w:t>
      </w:r>
    </w:p>
    <w:p w14:paraId="49FE8AD7" w14:textId="40612984" w:rsidR="00F053A9" w:rsidRDefault="00F053A9" w:rsidP="00F053A9">
      <w:pPr>
        <w:pStyle w:val="NormalText"/>
        <w:ind w:firstLine="440"/>
      </w:pPr>
      <w:r>
        <w:t>Python 3.9</w:t>
      </w:r>
      <w:r>
        <w:rPr>
          <w:rFonts w:hint="eastAsia"/>
        </w:rPr>
        <w:t>语言及源码中列出的函数库；</w:t>
      </w:r>
      <w:r>
        <w:rPr>
          <w:rFonts w:hint="eastAsia"/>
        </w:rPr>
        <w:t>B</w:t>
      </w:r>
      <w:r>
        <w:t>ootstrap 5.0 CDN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ERT</w:t>
      </w:r>
      <w:r>
        <w:rPr>
          <w:rFonts w:hint="eastAsia"/>
        </w:rPr>
        <w:t>模型：</w:t>
      </w:r>
    </w:p>
    <w:p w14:paraId="6A8274CF" w14:textId="65DF2B16" w:rsidR="00F053A9" w:rsidRDefault="006130B0" w:rsidP="00F053A9">
      <w:pPr>
        <w:pStyle w:val="NormalText"/>
        <w:ind w:firstLine="440"/>
      </w:pPr>
      <w:hyperlink r:id="rId10" w:history="1">
        <w:r w:rsidR="00F053A9" w:rsidRPr="00123ACE">
          <w:t>https://tfhub.dev/tensorflow/bert_zh_preprocess/3</w:t>
        </w:r>
      </w:hyperlink>
    </w:p>
    <w:p w14:paraId="29361EDF" w14:textId="3D84DC36" w:rsidR="00F053A9" w:rsidRDefault="006130B0" w:rsidP="00F053A9">
      <w:pPr>
        <w:pStyle w:val="NormalText"/>
        <w:ind w:firstLine="440"/>
      </w:pPr>
      <w:hyperlink r:id="rId11" w:history="1">
        <w:r w:rsidR="00F053A9" w:rsidRPr="00123ACE">
          <w:t>https://tfhub.dev/tensorflow/bert_zh_L-12_H-768_A-12/3</w:t>
        </w:r>
      </w:hyperlink>
    </w:p>
    <w:p w14:paraId="27CBFBB3" w14:textId="13F15966" w:rsidR="00F053A9" w:rsidRDefault="00F053A9" w:rsidP="00F053A9">
      <w:pPr>
        <w:pStyle w:val="NormalText"/>
        <w:ind w:firstLine="440"/>
      </w:pPr>
      <w:r>
        <w:rPr>
          <w:rFonts w:hint="eastAsia"/>
        </w:rPr>
        <w:t>客户端：</w:t>
      </w:r>
    </w:p>
    <w:p w14:paraId="2CFF5487" w14:textId="54B53D7D" w:rsidR="00F053A9" w:rsidRDefault="00F053A9" w:rsidP="00F053A9">
      <w:pPr>
        <w:pStyle w:val="NormalText"/>
        <w:ind w:firstLine="440"/>
      </w:pPr>
      <w:r>
        <w:rPr>
          <w:rFonts w:hint="eastAsia"/>
        </w:rPr>
        <w:t>Google Chrome / Microsoft Edge 89</w:t>
      </w:r>
      <w:r>
        <w:rPr>
          <w:rFonts w:hint="eastAsia"/>
        </w:rPr>
        <w:t>以上版本浏览器</w:t>
      </w:r>
    </w:p>
    <w:p w14:paraId="4804C42B" w14:textId="2D00C8B4" w:rsidR="00F053A9" w:rsidRPr="00F053A9" w:rsidRDefault="00F053A9" w:rsidP="00F053A9">
      <w:pPr>
        <w:pStyle w:val="NormalText"/>
        <w:ind w:firstLine="440"/>
      </w:pPr>
      <w:r>
        <w:rPr>
          <w:rFonts w:hint="eastAsia"/>
        </w:rPr>
        <w:t>（新浪微博数据源）数据采集工具</w:t>
      </w:r>
      <w:r w:rsidR="006130B0">
        <w:fldChar w:fldCharType="begin"/>
      </w:r>
      <w:r w:rsidR="006130B0">
        <w:instrText xml:space="preserve"> HYPERLINK "https://github.com/dataabc/weibo-search" </w:instrText>
      </w:r>
      <w:r w:rsidR="006130B0">
        <w:fldChar w:fldCharType="separate"/>
      </w:r>
      <w:r w:rsidRPr="00123ACE">
        <w:t>https://github.com/dataabc/weibo-search</w:t>
      </w:r>
      <w:r w:rsidR="006130B0">
        <w:fldChar w:fldCharType="end"/>
      </w:r>
    </w:p>
    <w:p w14:paraId="2C645448" w14:textId="6B8F4B65" w:rsidR="00AF596B" w:rsidRDefault="00AF596B" w:rsidP="00AF596B">
      <w:pPr>
        <w:pStyle w:val="Heading2"/>
      </w:pPr>
      <w:r>
        <w:rPr>
          <w:rFonts w:hint="eastAsia"/>
        </w:rPr>
        <w:t>开发语言</w:t>
      </w:r>
    </w:p>
    <w:p w14:paraId="2002241A" w14:textId="3389D657" w:rsidR="00AF596B" w:rsidRPr="001977E9" w:rsidRDefault="000B1168" w:rsidP="000B1168">
      <w:pPr>
        <w:pStyle w:val="NormalText"/>
        <w:ind w:firstLine="440"/>
      </w:pPr>
      <w:r w:rsidRPr="004E04EF">
        <w:t>Python 3.9, HTML/CSS, JavaScript</w:t>
      </w:r>
    </w:p>
    <w:p w14:paraId="0D2FBA09" w14:textId="77777777" w:rsidR="00AF596B" w:rsidRDefault="00AF596B" w:rsidP="00AF596B">
      <w:pPr>
        <w:pStyle w:val="Heading1"/>
      </w:pPr>
      <w:r>
        <w:rPr>
          <w:rFonts w:hint="eastAsia"/>
        </w:rPr>
        <w:t>软件特点</w:t>
      </w:r>
    </w:p>
    <w:p w14:paraId="4406C16D" w14:textId="2B501AF7" w:rsidR="00696D51" w:rsidRDefault="00696D51" w:rsidP="00696D51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）本软件的</w:t>
      </w:r>
      <w:r w:rsidR="001B02E8">
        <w:rPr>
          <w:rFonts w:hint="eastAsia"/>
        </w:rPr>
        <w:t>引导流程</w:t>
      </w:r>
      <w:r>
        <w:rPr>
          <w:rFonts w:hint="eastAsia"/>
        </w:rPr>
        <w:t>易于使用</w:t>
      </w:r>
    </w:p>
    <w:p w14:paraId="5AF76B81" w14:textId="38BE6A8E" w:rsidR="001B02E8" w:rsidRPr="001B02E8" w:rsidRDefault="001B02E8" w:rsidP="001B02E8">
      <w:pPr>
        <w:pStyle w:val="NormalText"/>
        <w:ind w:firstLine="440"/>
      </w:pPr>
      <w:r>
        <w:rPr>
          <w:rFonts w:hint="eastAsia"/>
        </w:rPr>
        <w:t>传统地，</w:t>
      </w:r>
      <w:r>
        <w:t>Granger</w:t>
      </w:r>
      <w:r>
        <w:rPr>
          <w:rFonts w:hint="eastAsia"/>
        </w:rPr>
        <w:t>因果检验由具有统计学背景的分析人员，使用专业统计软件实现。本软件在舆情分析这一特定场景，建立了一个完整的引导分析流程，使得非专业用户跟随着本软件的引导，就能正确完成分析。软件具有网页形式的图形界面，每一步作为一个页面，绘制了作为分析依据的统计图，提示用户如何设定最优的参数，如何解读分析结果。另外，软件也具有一定的自由度，用户可以根据偏好调整参数。</w:t>
      </w:r>
    </w:p>
    <w:p w14:paraId="5A98D89B" w14:textId="7C0AA84B" w:rsidR="00696D51" w:rsidRDefault="00696D51" w:rsidP="00696D51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）本软件使用技术成熟的标准模型</w:t>
      </w:r>
    </w:p>
    <w:p w14:paraId="3FE735DD" w14:textId="712A4942" w:rsidR="001B02E8" w:rsidRDefault="001B02E8" w:rsidP="00696D51">
      <w:pPr>
        <w:pStyle w:val="NormalText"/>
        <w:ind w:firstLine="440"/>
        <w:rPr>
          <w:rFonts w:hint="eastAsia"/>
        </w:rPr>
      </w:pPr>
      <w:r>
        <w:rPr>
          <w:rFonts w:hint="eastAsia"/>
        </w:rPr>
        <w:t>本软件的作者具有数据科学背景，通过阅读学术文献，确定了截至软件开发完成日期的最流行的模型，分析结果符合规范并且能保证科学性。在提取文本特征时使用</w:t>
      </w:r>
      <w:r>
        <w:rPr>
          <w:rFonts w:hint="eastAsia"/>
        </w:rPr>
        <w:t>B</w:t>
      </w:r>
      <w:r>
        <w:t>ERT-3</w:t>
      </w:r>
      <w:r>
        <w:rPr>
          <w:rFonts w:hint="eastAsia"/>
        </w:rPr>
        <w:t>模型，在因果检验中使用</w:t>
      </w:r>
      <w:r>
        <w:t>Granger</w:t>
      </w:r>
      <w:r>
        <w:rPr>
          <w:rFonts w:hint="eastAsia"/>
        </w:rPr>
        <w:t>因果检验标准，使用</w:t>
      </w:r>
      <w:r>
        <w:rPr>
          <w:rFonts w:hint="eastAsia"/>
        </w:rPr>
        <w:t>D</w:t>
      </w:r>
      <w:r>
        <w:t>BSCAN</w:t>
      </w:r>
      <w:r>
        <w:rPr>
          <w:rFonts w:hint="eastAsia"/>
        </w:rPr>
        <w:t>的最优的</w:t>
      </w:r>
      <w:r>
        <w:rPr>
          <w:rFonts w:hint="eastAsia"/>
        </w:rPr>
        <w:t>参数</w:t>
      </w:r>
      <w:r>
        <w:rPr>
          <w:rFonts w:hint="eastAsia"/>
        </w:rPr>
        <w:t>设定方法。</w:t>
      </w:r>
    </w:p>
    <w:p w14:paraId="7B00B4C5" w14:textId="2F064083" w:rsidR="00AF596B" w:rsidRDefault="00696D51" w:rsidP="001977E9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）本软件易于部署和维护</w:t>
      </w:r>
    </w:p>
    <w:p w14:paraId="3BA196BF" w14:textId="77777777" w:rsidR="00696D51" w:rsidRDefault="00696D51" w:rsidP="00696D51">
      <w:pPr>
        <w:pStyle w:val="NormalText"/>
        <w:ind w:firstLine="440"/>
      </w:pPr>
      <w:r>
        <w:rPr>
          <w:rFonts w:hint="eastAsia"/>
        </w:rPr>
        <w:t>本软件以云计算为基础，不需要用户安装软件，所需部署和维护全部是服务端的工作。软件使用</w:t>
      </w:r>
      <w:r>
        <w:rPr>
          <w:rFonts w:hint="eastAsia"/>
        </w:rPr>
        <w:t>D</w:t>
      </w:r>
      <w:r>
        <w:t>jango</w:t>
      </w:r>
      <w:r>
        <w:rPr>
          <w:rFonts w:hint="eastAsia"/>
        </w:rPr>
        <w:t>函数库实现自动化管理数据库和网站：</w:t>
      </w:r>
    </w:p>
    <w:p w14:paraId="10345D13" w14:textId="77777777" w:rsidR="00696D51" w:rsidRDefault="00696D51" w:rsidP="00696D51">
      <w:pPr>
        <w:pStyle w:val="NormalText"/>
        <w:numPr>
          <w:ilvl w:val="0"/>
          <w:numId w:val="8"/>
        </w:numPr>
        <w:ind w:firstLineChars="0"/>
      </w:pPr>
      <w:r>
        <w:rPr>
          <w:rFonts w:hint="eastAsia"/>
        </w:rPr>
        <w:t>数据库：本软件源码中已包含自动生成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ite</w:t>
      </w:r>
      <w:r>
        <w:t>3</w:t>
      </w:r>
      <w:r>
        <w:rPr>
          <w:rFonts w:hint="eastAsia"/>
        </w:rPr>
        <w:t>数据库的脚本，不需要人工创建数据库。</w:t>
      </w:r>
    </w:p>
    <w:p w14:paraId="0223F9AB" w14:textId="7151DE14" w:rsidR="00696D51" w:rsidRDefault="00696D51" w:rsidP="00696D51">
      <w:pPr>
        <w:pStyle w:val="NormalText"/>
        <w:numPr>
          <w:ilvl w:val="0"/>
          <w:numId w:val="8"/>
        </w:numPr>
        <w:ind w:firstLineChars="0"/>
      </w:pPr>
      <w:r>
        <w:rPr>
          <w:rFonts w:hint="eastAsia"/>
        </w:rPr>
        <w:t>网站请求：本软件自身提供解析静态文件和前后端交互的程序，不需要特定的运行环境。</w:t>
      </w:r>
    </w:p>
    <w:p w14:paraId="30FDBC05" w14:textId="675ECED1" w:rsidR="00696D51" w:rsidRDefault="00696D51" w:rsidP="00696D51">
      <w:pPr>
        <w:pStyle w:val="NormalText"/>
        <w:numPr>
          <w:ilvl w:val="0"/>
          <w:numId w:val="8"/>
        </w:numPr>
        <w:ind w:firstLineChars="0"/>
      </w:pPr>
      <w:r>
        <w:rPr>
          <w:rFonts w:hint="eastAsia"/>
        </w:rPr>
        <w:t>算法：本软件由模块化算法组装，容易添加或删除组件，方便用户修改功能或仅安装选定的功能。</w:t>
      </w:r>
    </w:p>
    <w:p w14:paraId="420CC4FD" w14:textId="301765A3" w:rsidR="00696D51" w:rsidRPr="00696D51" w:rsidRDefault="00696D51" w:rsidP="00696D51">
      <w:pPr>
        <w:pStyle w:val="NormalText"/>
        <w:ind w:firstLine="440"/>
      </w:pPr>
      <w:r>
        <w:rPr>
          <w:rFonts w:hint="eastAsia"/>
        </w:rPr>
        <w:lastRenderedPageBreak/>
        <w:t>软件内部也有清晰的模块化结构，主要使用自动化脚本，方便在尽量不中断服务的情况下更新升级。</w:t>
      </w:r>
    </w:p>
    <w:p w14:paraId="6523F109" w14:textId="77777777" w:rsidR="00AF596B" w:rsidRDefault="00AF596B" w:rsidP="00AF596B">
      <w:pPr>
        <w:pStyle w:val="Heading1"/>
      </w:pPr>
      <w:r>
        <w:rPr>
          <w:rFonts w:hint="eastAsia"/>
        </w:rPr>
        <w:t>软件设计与实现</w:t>
      </w:r>
    </w:p>
    <w:p w14:paraId="2EE2CFB2" w14:textId="3637824B" w:rsidR="00AF596B" w:rsidRDefault="00AF596B" w:rsidP="00AF596B">
      <w:pPr>
        <w:pStyle w:val="Heading2"/>
      </w:pPr>
      <w:r>
        <w:t xml:space="preserve"> </w:t>
      </w:r>
      <w:r>
        <w:rPr>
          <w:rFonts w:hint="eastAsia"/>
        </w:rPr>
        <w:t>软件设计</w:t>
      </w:r>
    </w:p>
    <w:p w14:paraId="0D57125F" w14:textId="77777777" w:rsidR="005D2CCE" w:rsidRDefault="005D2CCE" w:rsidP="005D2CCE">
      <w:pPr>
        <w:pStyle w:val="NormalText"/>
        <w:ind w:firstLine="440"/>
      </w:pPr>
      <w:r>
        <w:rPr>
          <w:rFonts w:hint="eastAsia"/>
        </w:rPr>
        <w:t>本软件使用</w:t>
      </w:r>
      <w:r>
        <w:rPr>
          <w:rFonts w:hint="eastAsia"/>
        </w:rPr>
        <w:t>D</w:t>
      </w:r>
      <w:r>
        <w:t>jango</w:t>
      </w:r>
      <w:r>
        <w:rPr>
          <w:rFonts w:hint="eastAsia"/>
        </w:rPr>
        <w:t>函数库解析网络请求，对用户的每个操作，基本流程如下：</w:t>
      </w:r>
    </w:p>
    <w:p w14:paraId="606878B6" w14:textId="77777777" w:rsidR="005D2CCE" w:rsidRDefault="005D2CCE" w:rsidP="005D2CCE">
      <w:pPr>
        <w:pStyle w:val="NormalText"/>
        <w:numPr>
          <w:ilvl w:val="0"/>
          <w:numId w:val="5"/>
        </w:numPr>
        <w:ind w:firstLineChars="0"/>
      </w:pPr>
      <w:r>
        <w:rPr>
          <w:rFonts w:hint="eastAsia"/>
        </w:rPr>
        <w:t>软件收到用户的</w:t>
      </w:r>
      <w:r>
        <w:rPr>
          <w:rFonts w:hint="eastAsia"/>
        </w:rPr>
        <w:t>H</w:t>
      </w:r>
      <w:r>
        <w:t>TTPS</w:t>
      </w:r>
      <w:r>
        <w:rPr>
          <w:rFonts w:hint="eastAsia"/>
        </w:rPr>
        <w:t>请求，与路由表匹配，根据请求的路径分配到不同的视图函数执行。</w:t>
      </w:r>
    </w:p>
    <w:p w14:paraId="22EBD2C8" w14:textId="75478B74" w:rsidR="005D2CCE" w:rsidRDefault="005D2CCE" w:rsidP="005D2CCE">
      <w:pPr>
        <w:pStyle w:val="NormalText"/>
        <w:numPr>
          <w:ilvl w:val="0"/>
          <w:numId w:val="5"/>
        </w:numPr>
        <w:ind w:firstLineChars="0"/>
      </w:pPr>
      <w:r>
        <w:rPr>
          <w:rFonts w:hint="eastAsia"/>
        </w:rPr>
        <w:t>视图函数大致分为</w:t>
      </w:r>
      <w:r>
        <w:t>5</w:t>
      </w:r>
      <w:r>
        <w:rPr>
          <w:rFonts w:hint="eastAsia"/>
        </w:rPr>
        <w:t>个部分：验证输入的格式是否正确，从数据库获取运算所需数据，执行计算过程，将数据写入数据库，将人类可读的结果返回到上下文字典（本质是一个</w:t>
      </w:r>
      <w:r>
        <w:rPr>
          <w:rFonts w:hint="eastAsia"/>
        </w:rPr>
        <w:t>Python</w:t>
      </w:r>
      <w:r>
        <w:rPr>
          <w:rFonts w:hint="eastAsia"/>
        </w:rPr>
        <w:t>字典类型的变量）。</w:t>
      </w:r>
    </w:p>
    <w:p w14:paraId="4C021560" w14:textId="5029F923" w:rsidR="005D2CCE" w:rsidRDefault="005D2CCE" w:rsidP="005D2CCE">
      <w:pPr>
        <w:pStyle w:val="NormalText"/>
        <w:numPr>
          <w:ilvl w:val="0"/>
          <w:numId w:val="5"/>
        </w:numPr>
        <w:ind w:firstLineChars="0"/>
      </w:pPr>
      <w:r>
        <w:t>HTML</w:t>
      </w:r>
      <w:r>
        <w:rPr>
          <w:rFonts w:hint="eastAsia"/>
        </w:rPr>
        <w:t>渲染器读取静态网页模板，将上下文字典中的内容渲染到网页上，作为</w:t>
      </w:r>
      <w:r>
        <w:rPr>
          <w:rFonts w:hint="eastAsia"/>
        </w:rPr>
        <w:t>H</w:t>
      </w:r>
      <w:r>
        <w:t>TTPS</w:t>
      </w:r>
      <w:r>
        <w:rPr>
          <w:rFonts w:hint="eastAsia"/>
        </w:rPr>
        <w:t>的返回请求发送。</w:t>
      </w:r>
    </w:p>
    <w:p w14:paraId="73C8690F" w14:textId="77777777" w:rsidR="00660FF3" w:rsidRDefault="005D2CCE" w:rsidP="005D2CCE">
      <w:pPr>
        <w:pStyle w:val="NormalText"/>
        <w:ind w:firstLine="440"/>
      </w:pPr>
      <w:r>
        <w:rPr>
          <w:rFonts w:hint="eastAsia"/>
        </w:rPr>
        <w:t>每个视图函数关联一种操作，操作数据库的一个或多个数据表，是实现软件功能的基本单位。</w:t>
      </w:r>
    </w:p>
    <w:p w14:paraId="0A8E3A16" w14:textId="12206701" w:rsidR="005D2CCE" w:rsidRDefault="006A108C" w:rsidP="005D2CCE">
      <w:pPr>
        <w:pStyle w:val="NormalText"/>
        <w:ind w:firstLine="440"/>
      </w:pPr>
      <w:r w:rsidRPr="009B1B3C">
        <w:rPr>
          <w:rFonts w:hint="eastAsia"/>
        </w:rPr>
        <w:t>舆情事件的</w:t>
      </w:r>
      <w:r w:rsidRPr="009B1B3C">
        <w:t>Granger</w:t>
      </w:r>
      <w:r w:rsidRPr="009B1B3C">
        <w:rPr>
          <w:rFonts w:hint="eastAsia"/>
        </w:rPr>
        <w:t>因果检验</w:t>
      </w:r>
      <w:r>
        <w:rPr>
          <w:rFonts w:hint="eastAsia"/>
        </w:rPr>
        <w:t>软件</w:t>
      </w:r>
      <w:r>
        <w:rPr>
          <w:rFonts w:hint="eastAsia"/>
        </w:rPr>
        <w:t>运行后，</w:t>
      </w:r>
      <w:r w:rsidR="00660FF3">
        <w:rPr>
          <w:rFonts w:hint="eastAsia"/>
        </w:rPr>
        <w:t>用户</w:t>
      </w:r>
      <w:r>
        <w:rPr>
          <w:rFonts w:hint="eastAsia"/>
        </w:rPr>
        <w:t>通过浏览器访问</w:t>
      </w:r>
      <w:hyperlink r:id="rId12" w:history="1">
        <w:r w:rsidRPr="006976C6">
          <w:rPr>
            <w:rStyle w:val="Hyperlink"/>
            <w:rFonts w:hint="eastAsia"/>
          </w:rPr>
          <w:t>h</w:t>
        </w:r>
        <w:r w:rsidRPr="006976C6">
          <w:rPr>
            <w:rStyle w:val="Hyperlink"/>
          </w:rPr>
          <w:t>ttps://example.com/main</w:t>
        </w:r>
      </w:hyperlink>
      <w:r>
        <w:rPr>
          <w:rFonts w:hint="eastAsia"/>
        </w:rPr>
        <w:t>地址（根据部署地址确定），可以与软件交互</w:t>
      </w:r>
      <w:r w:rsidR="00660FF3">
        <w:rPr>
          <w:rFonts w:hint="eastAsia"/>
        </w:rPr>
        <w:t>：</w:t>
      </w:r>
    </w:p>
    <w:p w14:paraId="32A31C1E" w14:textId="0AB7F059" w:rsidR="006A108C" w:rsidRDefault="006A108C" w:rsidP="006A108C">
      <w:pPr>
        <w:pStyle w:val="NormalText"/>
        <w:numPr>
          <w:ilvl w:val="0"/>
          <w:numId w:val="9"/>
        </w:numPr>
        <w:ind w:firstLineChars="0"/>
      </w:pPr>
      <w:r>
        <w:rPr>
          <w:rFonts w:hint="eastAsia"/>
        </w:rPr>
        <w:t>提供登录组件，供输入用户名和密码登录；提供“注册”页面，供登记用户名和密码，软件发送确认注册邮件，用户点击邮件上的链接注册。</w:t>
      </w:r>
    </w:p>
    <w:p w14:paraId="1FF85600" w14:textId="52FDCE92" w:rsidR="006A108C" w:rsidRDefault="006A108C" w:rsidP="006A108C">
      <w:pPr>
        <w:pStyle w:val="NormalText"/>
        <w:numPr>
          <w:ilvl w:val="0"/>
          <w:numId w:val="9"/>
        </w:numPr>
        <w:ind w:firstLineChars="0"/>
      </w:pPr>
      <w:r>
        <w:rPr>
          <w:rFonts w:hint="eastAsia"/>
        </w:rPr>
        <w:t>在首页上放置“采集数据”和“分析数据”按钮，“采集数据”的下拉列表包含了不同的数据采集工具的链接，页面上有采集数据的指导。“分析数据”按钮链接到任务列表，提供新建、删除、修改、查看功能</w:t>
      </w:r>
      <w:r w:rsidR="0044764D">
        <w:rPr>
          <w:rFonts w:hint="eastAsia"/>
        </w:rPr>
        <w:t>。</w:t>
      </w:r>
    </w:p>
    <w:p w14:paraId="2302A535" w14:textId="11EE1B6E" w:rsidR="006A108C" w:rsidRDefault="0044764D" w:rsidP="006A108C">
      <w:pPr>
        <w:pStyle w:val="NormalText"/>
        <w:numPr>
          <w:ilvl w:val="0"/>
          <w:numId w:val="9"/>
        </w:numPr>
        <w:ind w:firstLineChars="0"/>
      </w:pPr>
      <w:r>
        <w:rPr>
          <w:rFonts w:hint="eastAsia"/>
        </w:rPr>
        <w:t>用户新建一个任务，进入引导流程的第一步；如果用户中途退出任务，再次进入时，</w:t>
      </w:r>
      <w:r>
        <w:rPr>
          <w:rFonts w:hint="eastAsia"/>
        </w:rPr>
        <w:t>点击任务名称，</w:t>
      </w:r>
      <w:r>
        <w:rPr>
          <w:rFonts w:hint="eastAsia"/>
        </w:rPr>
        <w:t>回到已完成的最后一个步骤。</w:t>
      </w:r>
    </w:p>
    <w:p w14:paraId="42D0E609" w14:textId="1218F98D" w:rsidR="0044764D" w:rsidRDefault="0044764D" w:rsidP="006A108C">
      <w:pPr>
        <w:pStyle w:val="NormalText"/>
        <w:numPr>
          <w:ilvl w:val="0"/>
          <w:numId w:val="9"/>
        </w:numPr>
        <w:ind w:firstLineChars="0"/>
      </w:pPr>
      <w:r>
        <w:rPr>
          <w:rFonts w:hint="eastAsia"/>
        </w:rPr>
        <w:t>用户上传舆情数据集、填写分析任务的名称，软件将数据集解析为</w:t>
      </w:r>
      <w:proofErr w:type="spellStart"/>
      <w:r>
        <w:rPr>
          <w:rFonts w:hint="eastAsia"/>
        </w:rPr>
        <w:t>p</w:t>
      </w:r>
      <w:r>
        <w:t>andas.DataFrame</w:t>
      </w:r>
      <w:proofErr w:type="spellEnd"/>
      <w:r>
        <w:rPr>
          <w:rFonts w:hint="eastAsia"/>
        </w:rPr>
        <w:t>格式，创建任务并将数据集保存在数据库中，跳转到下个步骤。</w:t>
      </w:r>
    </w:p>
    <w:p w14:paraId="632A5B88" w14:textId="28881295" w:rsidR="0044764D" w:rsidRDefault="0044764D" w:rsidP="006A108C">
      <w:pPr>
        <w:pStyle w:val="NormalText"/>
        <w:numPr>
          <w:ilvl w:val="0"/>
          <w:numId w:val="9"/>
        </w:numPr>
        <w:ind w:firstLineChars="0"/>
      </w:pPr>
      <w:r>
        <w:rPr>
          <w:rFonts w:hint="eastAsia"/>
        </w:rPr>
        <w:t>用户通过表单勾选用户编号、互动指标、帖子文本字段，软件保存信息到数据库中，跳转到下个步骤。</w:t>
      </w:r>
    </w:p>
    <w:p w14:paraId="073DA9E3" w14:textId="1BCF64DC" w:rsidR="0044764D" w:rsidRDefault="0044764D" w:rsidP="006A108C">
      <w:pPr>
        <w:pStyle w:val="NormalText"/>
        <w:numPr>
          <w:ilvl w:val="0"/>
          <w:numId w:val="9"/>
        </w:numPr>
        <w:ind w:firstLineChars="0"/>
      </w:pPr>
      <w:r>
        <w:rPr>
          <w:rFonts w:hint="eastAsia"/>
        </w:rPr>
        <w:t>软件提供描述性统计图，用户确认数据分布正确，启动</w:t>
      </w:r>
      <w:r>
        <w:rPr>
          <w:rFonts w:hint="eastAsia"/>
        </w:rPr>
        <w:t>B</w:t>
      </w:r>
      <w:r>
        <w:t>ERT-3</w:t>
      </w:r>
      <w:r>
        <w:rPr>
          <w:rFonts w:hint="eastAsia"/>
        </w:rPr>
        <w:t>模型，然后可以离开软件，软件在后台运行。软件连续运行</w:t>
      </w:r>
      <w:r>
        <w:rPr>
          <w:rFonts w:hint="eastAsia"/>
        </w:rPr>
        <w:t>B</w:t>
      </w:r>
      <w:r>
        <w:t>ERT-3</w:t>
      </w:r>
      <w:r>
        <w:rPr>
          <w:rFonts w:hint="eastAsia"/>
        </w:rPr>
        <w:t>模型、</w:t>
      </w:r>
      <w:r>
        <w:t>PCA</w:t>
      </w:r>
      <w:r>
        <w:rPr>
          <w:rFonts w:hint="eastAsia"/>
        </w:rPr>
        <w:t>算法。</w:t>
      </w:r>
    </w:p>
    <w:p w14:paraId="5ED01B61" w14:textId="2D51918D" w:rsidR="0044764D" w:rsidRDefault="0044764D" w:rsidP="006A108C">
      <w:pPr>
        <w:pStyle w:val="NormalText"/>
        <w:numPr>
          <w:ilvl w:val="0"/>
          <w:numId w:val="9"/>
        </w:numPr>
        <w:ind w:firstLineChars="0"/>
      </w:pPr>
      <w:r>
        <w:rPr>
          <w:rFonts w:hint="eastAsia"/>
        </w:rPr>
        <w:t>当软件执行耗时计算时，任务被标记为繁忙，用户无法操作任务，但可以在其他任务上工作；每个任务单独具有</w:t>
      </w:r>
      <w:r>
        <w:rPr>
          <w:rFonts w:hint="eastAsia"/>
        </w:rPr>
        <w:t>1</w:t>
      </w:r>
      <w:r>
        <w:rPr>
          <w:rFonts w:hint="eastAsia"/>
        </w:rPr>
        <w:t>个线程，不同任务可以并行计算，但受服务器运算能力的限制。</w:t>
      </w:r>
    </w:p>
    <w:p w14:paraId="2D49A5E4" w14:textId="6C27643E" w:rsidR="0044764D" w:rsidRDefault="0044764D" w:rsidP="006A108C">
      <w:pPr>
        <w:pStyle w:val="NormalText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软件显示“解释方差比例折现图”，用户观察图像，设定保留的维度数量。提交后，软件保存信息并完成降维、计算</w:t>
      </w:r>
      <w:r>
        <w:rPr>
          <w:rFonts w:hint="eastAsia"/>
        </w:rPr>
        <w:t>K</w:t>
      </w:r>
      <w:r>
        <w:rPr>
          <w:rFonts w:hint="eastAsia"/>
        </w:rPr>
        <w:t>近邻距离，跳转到下个步骤。</w:t>
      </w:r>
    </w:p>
    <w:p w14:paraId="094CD087" w14:textId="0E982837" w:rsidR="0044764D" w:rsidRDefault="0044764D" w:rsidP="006A108C">
      <w:pPr>
        <w:pStyle w:val="NormalText"/>
        <w:numPr>
          <w:ilvl w:val="0"/>
          <w:numId w:val="9"/>
        </w:numPr>
        <w:ind w:firstLineChars="0"/>
      </w:pPr>
      <w:r>
        <w:rPr>
          <w:rFonts w:hint="eastAsia"/>
        </w:rPr>
        <w:t>软件显示“</w:t>
      </w:r>
      <w:r>
        <w:rPr>
          <w:rFonts w:hint="eastAsia"/>
        </w:rPr>
        <w:t>K</w:t>
      </w:r>
      <w:r>
        <w:rPr>
          <w:rFonts w:hint="eastAsia"/>
        </w:rPr>
        <w:t>近邻距离折线图”，用户填写</w:t>
      </w:r>
      <w:r>
        <w:rPr>
          <w:rFonts w:hint="eastAsia"/>
        </w:rPr>
        <w:t>E</w:t>
      </w:r>
      <w:r>
        <w:t>ps</w:t>
      </w:r>
      <w:r>
        <w:rPr>
          <w:rFonts w:hint="eastAsia"/>
        </w:rPr>
        <w:t>参数，软件保存信息并完成聚类、计算帖子的影响力指标，跳转到下个步骤。</w:t>
      </w:r>
    </w:p>
    <w:p w14:paraId="6D52FF51" w14:textId="5D8BF0E7" w:rsidR="0044764D" w:rsidRDefault="0044764D" w:rsidP="006A108C">
      <w:pPr>
        <w:pStyle w:val="NormalText"/>
        <w:numPr>
          <w:ilvl w:val="0"/>
          <w:numId w:val="9"/>
        </w:numPr>
        <w:ind w:firstLineChars="0"/>
      </w:pPr>
      <w:r>
        <w:rPr>
          <w:rFonts w:hint="eastAsia"/>
        </w:rPr>
        <w:t>软件显示“影响力指标分布图”，用户填写时间序列的采样次数、</w:t>
      </w:r>
      <w:r>
        <w:rPr>
          <w:rFonts w:hint="eastAsia"/>
        </w:rPr>
        <w:t>G</w:t>
      </w:r>
      <w:r>
        <w:t>ranger</w:t>
      </w:r>
      <w:r>
        <w:rPr>
          <w:rFonts w:hint="eastAsia"/>
        </w:rPr>
        <w:t>因果检验的最大滞后阶，软件保存信息。</w:t>
      </w:r>
    </w:p>
    <w:p w14:paraId="5CA5C38E" w14:textId="62B1DC6A" w:rsidR="0044764D" w:rsidRDefault="0044764D" w:rsidP="006A108C">
      <w:pPr>
        <w:pStyle w:val="NormalText"/>
        <w:numPr>
          <w:ilvl w:val="0"/>
          <w:numId w:val="9"/>
        </w:numPr>
        <w:ind w:firstLineChars="0"/>
      </w:pPr>
      <w:r>
        <w:rPr>
          <w:rFonts w:hint="eastAsia"/>
        </w:rPr>
        <w:t>软件显示搜索舆情社区的用户编号的表单，显示</w:t>
      </w:r>
      <w:r>
        <w:rPr>
          <w:rFonts w:hint="eastAsia"/>
        </w:rPr>
        <w:t>Granger</w:t>
      </w:r>
      <w:r>
        <w:rPr>
          <w:rFonts w:hint="eastAsia"/>
        </w:rPr>
        <w:t>因果检验的参数设置表单；后者的“用户编号”栏目的选项来自于前者的搜索结果。用户填写表单，软件在同一个页面异步返回结果。</w:t>
      </w:r>
    </w:p>
    <w:p w14:paraId="5C61BBD4" w14:textId="25641716" w:rsidR="0044764D" w:rsidRPr="005D2CCE" w:rsidRDefault="0044764D" w:rsidP="006A108C">
      <w:pPr>
        <w:pStyle w:val="NormalText"/>
        <w:numPr>
          <w:ilvl w:val="0"/>
          <w:numId w:val="9"/>
        </w:numPr>
        <w:ind w:firstLineChars="0"/>
        <w:rPr>
          <w:rFonts w:hint="eastAsia"/>
        </w:rPr>
      </w:pPr>
      <w:r>
        <w:t>Granger</w:t>
      </w:r>
      <w:r>
        <w:rPr>
          <w:rFonts w:hint="eastAsia"/>
        </w:rPr>
        <w:t>因果检验的结果（一个用户与其他用户的因果关系）按照最大滞后阶上的</w:t>
      </w:r>
      <w:r>
        <w:rPr>
          <w:rFonts w:hint="eastAsia"/>
        </w:rPr>
        <w:t>p</w:t>
      </w:r>
      <w:r>
        <w:rPr>
          <w:rFonts w:hint="eastAsia"/>
        </w:rPr>
        <w:t>值从小到大排列（</w:t>
      </w:r>
      <w:r>
        <w:rPr>
          <w:rFonts w:hint="eastAsia"/>
        </w:rPr>
        <w:t>p</w:t>
      </w:r>
      <w:r>
        <w:rPr>
          <w:rFonts w:hint="eastAsia"/>
        </w:rPr>
        <w:t>值越小代表影响越显著），用户获取分析结果。</w:t>
      </w:r>
    </w:p>
    <w:p w14:paraId="4E46A8F2" w14:textId="19392CCB" w:rsidR="00AF596B" w:rsidRDefault="00AF596B" w:rsidP="00AF596B">
      <w:pPr>
        <w:pStyle w:val="Heading2"/>
      </w:pPr>
      <w:r>
        <w:t xml:space="preserve"> </w:t>
      </w:r>
      <w:r>
        <w:rPr>
          <w:rFonts w:hint="eastAsia"/>
        </w:rPr>
        <w:t>工作模块</w:t>
      </w:r>
    </w:p>
    <w:p w14:paraId="4AC3022E" w14:textId="49A8C51E" w:rsidR="005D2CCE" w:rsidRDefault="000640BA" w:rsidP="005D2CCE">
      <w:pPr>
        <w:pStyle w:val="NormalText"/>
        <w:ind w:firstLine="440"/>
      </w:pPr>
      <w:r>
        <w:rPr>
          <w:rFonts w:hint="eastAsia"/>
        </w:rPr>
        <w:t>软件的</w:t>
      </w:r>
      <w:r w:rsidR="000A0439">
        <w:rPr>
          <w:rFonts w:hint="eastAsia"/>
        </w:rPr>
        <w:t>数据结构</w:t>
      </w: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_Ref87969526 \h</w:instrText>
      </w:r>
      <w:r>
        <w:instrText xml:space="preserve"> </w:instrText>
      </w:r>
      <w:r>
        <w:fldChar w:fldCharType="separate"/>
      </w:r>
      <w:r w:rsidR="00373B5C">
        <w:rPr>
          <w:rFonts w:hint="eastAsia"/>
        </w:rPr>
        <w:t>图</w:t>
      </w:r>
      <w:r w:rsidR="00373B5C">
        <w:rPr>
          <w:rFonts w:hint="eastAsia"/>
        </w:rPr>
        <w:t xml:space="preserve"> </w:t>
      </w:r>
      <w:r w:rsidR="00373B5C">
        <w:rPr>
          <w:noProof/>
        </w:rPr>
        <w:t>2</w:t>
      </w:r>
      <w:r>
        <w:fldChar w:fldCharType="end"/>
      </w:r>
      <w:r>
        <w:rPr>
          <w:rFonts w:hint="eastAsia"/>
        </w:rPr>
        <w:t>所示</w:t>
      </w:r>
      <w:r w:rsidR="000A0439">
        <w:rPr>
          <w:rFonts w:hint="eastAsia"/>
        </w:rPr>
        <w:t>，计算步骤如</w:t>
      </w:r>
      <w:r w:rsidR="000A0439">
        <w:fldChar w:fldCharType="begin"/>
      </w:r>
      <w:r w:rsidR="000A0439">
        <w:instrText xml:space="preserve"> </w:instrText>
      </w:r>
      <w:r w:rsidR="000A0439">
        <w:rPr>
          <w:rFonts w:hint="eastAsia"/>
        </w:rPr>
        <w:instrText>REF _Ref87969933 \h</w:instrText>
      </w:r>
      <w:r w:rsidR="000A0439">
        <w:instrText xml:space="preserve"> </w:instrText>
      </w:r>
      <w:r w:rsidR="000A0439">
        <w:fldChar w:fldCharType="separate"/>
      </w:r>
      <w:r w:rsidR="00373B5C">
        <w:rPr>
          <w:rFonts w:hint="eastAsia"/>
        </w:rPr>
        <w:t>图</w:t>
      </w:r>
      <w:r w:rsidR="00373B5C">
        <w:rPr>
          <w:rFonts w:hint="eastAsia"/>
        </w:rPr>
        <w:t xml:space="preserve"> </w:t>
      </w:r>
      <w:r w:rsidR="00373B5C">
        <w:rPr>
          <w:noProof/>
        </w:rPr>
        <w:t>3</w:t>
      </w:r>
      <w:r w:rsidR="000A0439">
        <w:fldChar w:fldCharType="end"/>
      </w:r>
      <w:r w:rsidR="000A0439">
        <w:rPr>
          <w:rFonts w:hint="eastAsia"/>
        </w:rPr>
        <w:t>所示。</w:t>
      </w:r>
    </w:p>
    <w:p w14:paraId="4DFDD6E2" w14:textId="5CEFE074" w:rsidR="000640BA" w:rsidRDefault="000640BA" w:rsidP="000640BA">
      <w:pPr>
        <w:pStyle w:val="Caption"/>
      </w:pPr>
      <w:r>
        <w:rPr>
          <w:rFonts w:hint="eastAsia"/>
          <w:noProof/>
        </w:rPr>
        <w:drawing>
          <wp:inline distT="0" distB="0" distL="0" distR="0" wp14:anchorId="15D6317E" wp14:editId="11E01770">
            <wp:extent cx="5486400" cy="173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B642" w14:textId="69B87266" w:rsidR="000640BA" w:rsidRDefault="000640BA" w:rsidP="000640BA">
      <w:pPr>
        <w:pStyle w:val="Caption"/>
      </w:pPr>
      <w:bookmarkStart w:id="3" w:name="_Ref8796952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B5C">
        <w:rPr>
          <w:noProof/>
        </w:rPr>
        <w:t>2</w:t>
      </w:r>
      <w:r>
        <w:fldChar w:fldCharType="end"/>
      </w:r>
      <w:bookmarkEnd w:id="3"/>
      <w:r>
        <w:t xml:space="preserve">  </w:t>
      </w:r>
      <w:r>
        <w:rPr>
          <w:rFonts w:hint="eastAsia"/>
        </w:rPr>
        <w:t>软件的</w:t>
      </w:r>
      <w:r w:rsidR="000A0439">
        <w:rPr>
          <w:rFonts w:hint="eastAsia"/>
        </w:rPr>
        <w:t>数据结构</w:t>
      </w:r>
    </w:p>
    <w:p w14:paraId="416187EE" w14:textId="3B351536" w:rsidR="000640BA" w:rsidRDefault="000A0439" w:rsidP="000A0439">
      <w:pPr>
        <w:pStyle w:val="Caption"/>
      </w:pPr>
      <w:r>
        <w:rPr>
          <w:rFonts w:hint="eastAsia"/>
          <w:noProof/>
        </w:rPr>
        <w:drawing>
          <wp:inline distT="0" distB="0" distL="0" distR="0" wp14:anchorId="1A78C25B" wp14:editId="629A8147">
            <wp:extent cx="5486400" cy="1751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83B1" w14:textId="6F1D5E35" w:rsidR="000A0439" w:rsidRDefault="000A0439" w:rsidP="000A0439">
      <w:pPr>
        <w:pStyle w:val="Caption"/>
      </w:pPr>
      <w:bookmarkStart w:id="4" w:name="_Ref8796993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B5C">
        <w:rPr>
          <w:noProof/>
        </w:rPr>
        <w:t>3</w:t>
      </w:r>
      <w:r>
        <w:fldChar w:fldCharType="end"/>
      </w:r>
      <w:bookmarkEnd w:id="4"/>
      <w:r>
        <w:t xml:space="preserve">  </w:t>
      </w:r>
      <w:r>
        <w:rPr>
          <w:rFonts w:hint="eastAsia"/>
        </w:rPr>
        <w:t>软件的计算步骤</w:t>
      </w:r>
    </w:p>
    <w:p w14:paraId="47842821" w14:textId="3FE24023" w:rsidR="000A0439" w:rsidRDefault="000A0439" w:rsidP="000A0439">
      <w:pPr>
        <w:pStyle w:val="NormalText"/>
        <w:ind w:firstLine="440"/>
      </w:pPr>
      <w:r>
        <w:rPr>
          <w:rFonts w:hint="eastAsia"/>
        </w:rPr>
        <w:t>所有的分析流程模块对任务管理模块有依赖关系，每个分析模块对计算步骤上位于前面的模块有依赖关系。</w:t>
      </w:r>
    </w:p>
    <w:p w14:paraId="65C34D2A" w14:textId="0B799AA2" w:rsidR="000A0439" w:rsidRPr="000A0439" w:rsidRDefault="000A0439" w:rsidP="000A0439">
      <w:pPr>
        <w:pStyle w:val="NormalText"/>
        <w:ind w:firstLine="442"/>
        <w:rPr>
          <w:rFonts w:hint="eastAsia"/>
        </w:rPr>
      </w:pPr>
      <w:r>
        <w:rPr>
          <w:rFonts w:hint="eastAsia"/>
          <w:b/>
          <w:bCs/>
        </w:rPr>
        <w:lastRenderedPageBreak/>
        <w:t>用户登录：</w:t>
      </w:r>
      <w:r>
        <w:rPr>
          <w:rFonts w:hint="eastAsia"/>
        </w:rPr>
        <w:t>本模块负责用户的登录和注册功能，</w:t>
      </w:r>
      <w:r w:rsidR="00330D33">
        <w:rPr>
          <w:rFonts w:hint="eastAsia"/>
        </w:rPr>
        <w:t>继承自</w:t>
      </w:r>
      <w:r>
        <w:t>Django</w:t>
      </w:r>
      <w:r>
        <w:rPr>
          <w:rFonts w:hint="eastAsia"/>
        </w:rPr>
        <w:t>函数库的</w:t>
      </w:r>
      <w:r>
        <w:t>Authorize</w:t>
      </w:r>
      <w:r>
        <w:rPr>
          <w:rFonts w:hint="eastAsia"/>
        </w:rPr>
        <w:t>模块</w:t>
      </w:r>
      <w:r w:rsidR="00330D33">
        <w:rPr>
          <w:rFonts w:hint="eastAsia"/>
        </w:rPr>
        <w:t>，具有向用户发送注册确认邮件的功能。</w:t>
      </w:r>
    </w:p>
    <w:p w14:paraId="1E8AE8A9" w14:textId="2A0B6A49" w:rsidR="000A0439" w:rsidRDefault="000A0439" w:rsidP="000A0439">
      <w:pPr>
        <w:pStyle w:val="NormalText"/>
        <w:ind w:firstLine="442"/>
      </w:pPr>
      <w:r>
        <w:rPr>
          <w:rFonts w:hint="eastAsia"/>
          <w:b/>
          <w:bCs/>
        </w:rPr>
        <w:t>任务管理：</w:t>
      </w:r>
      <w:r w:rsidR="00330D33">
        <w:rPr>
          <w:rFonts w:hint="eastAsia"/>
        </w:rPr>
        <w:t>本模块负责管理所有的分析任务，每个任务具有独立的数据、模型、结果；本模块管理每个分析任务的繁忙状态，收集错误提示，并保持数据集及相关信息。本模块在分析流程中，具有创建任务、接收数据集、解析变量的功能。</w:t>
      </w:r>
    </w:p>
    <w:p w14:paraId="5ED174FA" w14:textId="35811B2D" w:rsidR="00330D33" w:rsidRDefault="00330D33" w:rsidP="000A0439">
      <w:pPr>
        <w:pStyle w:val="NormalText"/>
        <w:ind w:firstLine="442"/>
      </w:pPr>
      <w:r>
        <w:rPr>
          <w:rFonts w:hint="eastAsia"/>
          <w:b/>
          <w:bCs/>
        </w:rPr>
        <w:t>描述性统计：</w:t>
      </w:r>
      <w:r>
        <w:rPr>
          <w:rFonts w:hint="eastAsia"/>
        </w:rPr>
        <w:t>本模块负责绘制描述性统计图，包括用户发帖数量</w:t>
      </w:r>
      <w:r>
        <w:rPr>
          <w:rFonts w:hint="eastAsia"/>
        </w:rPr>
        <w:t>-</w:t>
      </w:r>
      <w:r>
        <w:rPr>
          <w:rFonts w:hint="eastAsia"/>
        </w:rPr>
        <w:t>用户数量的分段折线图、每日帖子量的柱状图。</w:t>
      </w:r>
      <w:r>
        <w:rPr>
          <w:rFonts w:hint="eastAsia"/>
        </w:rPr>
        <w:t>B</w:t>
      </w:r>
      <w:r>
        <w:t>ERT-3</w:t>
      </w:r>
      <w:r>
        <w:rPr>
          <w:rFonts w:hint="eastAsia"/>
        </w:rPr>
        <w:t>模型没有交互操作，与描述性统计模块合并使用</w:t>
      </w:r>
      <w:r>
        <w:rPr>
          <w:rFonts w:hint="eastAsia"/>
        </w:rPr>
        <w:t>1</w:t>
      </w:r>
      <w:r>
        <w:rPr>
          <w:rFonts w:hint="eastAsia"/>
        </w:rPr>
        <w:t>个页面。本模块具有“描述性统计图”数据库表。</w:t>
      </w:r>
    </w:p>
    <w:p w14:paraId="44AD63C6" w14:textId="058517BE" w:rsidR="00330D33" w:rsidRDefault="00330D33" w:rsidP="000A0439">
      <w:pPr>
        <w:pStyle w:val="NormalText"/>
        <w:ind w:firstLine="442"/>
      </w:pPr>
      <w:r>
        <w:rPr>
          <w:b/>
          <w:bCs/>
        </w:rPr>
        <w:t>BERT</w:t>
      </w:r>
      <w:r>
        <w:rPr>
          <w:rFonts w:hint="eastAsia"/>
          <w:b/>
          <w:bCs/>
        </w:rPr>
        <w:t>：</w:t>
      </w:r>
      <w:r>
        <w:rPr>
          <w:rFonts w:hint="eastAsia"/>
        </w:rPr>
        <w:t>本模块负责调用</w:t>
      </w:r>
      <w:r>
        <w:rPr>
          <w:rFonts w:hint="eastAsia"/>
        </w:rPr>
        <w:t>B</w:t>
      </w:r>
      <w:r>
        <w:t>ERT-3</w:t>
      </w:r>
      <w:r>
        <w:rPr>
          <w:rFonts w:hint="eastAsia"/>
        </w:rPr>
        <w:t>模型，保存运算结果。每个任务提取的文本特征，在本模块管理的数据库表对应一条记录。</w:t>
      </w:r>
      <w:proofErr w:type="gramStart"/>
      <w:r>
        <w:rPr>
          <w:rFonts w:hint="eastAsia"/>
        </w:rPr>
        <w:t>本模块的启动按钮在与“</w:t>
      </w:r>
      <w:proofErr w:type="gramEnd"/>
      <w:r>
        <w:rPr>
          <w:rFonts w:hint="eastAsia"/>
        </w:rPr>
        <w:t>描述性统计”模块共用的页面上，完成分析后直接跳转到“事件的时间序列”模块。</w:t>
      </w:r>
    </w:p>
    <w:p w14:paraId="5DEC9848" w14:textId="29F634F1" w:rsidR="00330D33" w:rsidRDefault="00330D33" w:rsidP="000A0439">
      <w:pPr>
        <w:pStyle w:val="NormalText"/>
        <w:ind w:firstLine="442"/>
      </w:pPr>
      <w:r>
        <w:rPr>
          <w:rFonts w:hint="eastAsia"/>
          <w:b/>
          <w:bCs/>
        </w:rPr>
        <w:t>事件的时间序列：</w:t>
      </w:r>
      <w:r>
        <w:rPr>
          <w:rFonts w:hint="eastAsia"/>
        </w:rPr>
        <w:t>本模块负责分析帖子的影响力和所属舆情事件，包含</w:t>
      </w:r>
      <w:r>
        <w:rPr>
          <w:rFonts w:hint="eastAsia"/>
        </w:rPr>
        <w:t>3</w:t>
      </w:r>
      <w:r>
        <w:rPr>
          <w:rFonts w:hint="eastAsia"/>
        </w:rPr>
        <w:t>个数据库表格：降维模型、影响力模型、事件的时间序列。对应的多个分析步骤如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_Ref87969933 \h</w:instrText>
      </w:r>
      <w:r>
        <w:instrText xml:space="preserve"> </w:instrText>
      </w:r>
      <w:r>
        <w:fldChar w:fldCharType="separate"/>
      </w:r>
      <w:r w:rsidR="00373B5C">
        <w:rPr>
          <w:rFonts w:hint="eastAsia"/>
        </w:rPr>
        <w:t>图</w:t>
      </w:r>
      <w:r w:rsidR="00373B5C">
        <w:rPr>
          <w:rFonts w:hint="eastAsia"/>
        </w:rPr>
        <w:t xml:space="preserve"> </w:t>
      </w:r>
      <w:r w:rsidR="00373B5C">
        <w:rPr>
          <w:noProof/>
        </w:rPr>
        <w:t>3</w:t>
      </w:r>
      <w:r>
        <w:fldChar w:fldCharType="end"/>
      </w:r>
      <w:r>
        <w:rPr>
          <w:rFonts w:hint="eastAsia"/>
        </w:rPr>
        <w:t>所示</w:t>
      </w:r>
      <w:r w:rsidR="00C43873">
        <w:rPr>
          <w:rFonts w:hint="eastAsia"/>
        </w:rPr>
        <w:t>，过程中所有的中间变量、模型、参数存储在</w:t>
      </w:r>
      <w:r w:rsidR="00C43873">
        <w:t>3</w:t>
      </w:r>
      <w:r w:rsidR="00C43873">
        <w:rPr>
          <w:rFonts w:hint="eastAsia"/>
        </w:rPr>
        <w:t>个数据库表格中。</w:t>
      </w:r>
    </w:p>
    <w:p w14:paraId="511C9089" w14:textId="7B3B01CE" w:rsidR="00C43873" w:rsidRPr="00C43873" w:rsidRDefault="00C43873" w:rsidP="000A0439">
      <w:pPr>
        <w:pStyle w:val="NormalText"/>
        <w:ind w:firstLine="442"/>
        <w:rPr>
          <w:rFonts w:hint="eastAsia"/>
        </w:rPr>
      </w:pPr>
      <w:r>
        <w:rPr>
          <w:rFonts w:hint="eastAsia"/>
          <w:b/>
          <w:bCs/>
        </w:rPr>
        <w:t>Granger</w:t>
      </w:r>
      <w:r>
        <w:rPr>
          <w:rFonts w:hint="eastAsia"/>
          <w:b/>
          <w:bCs/>
        </w:rPr>
        <w:t>因果检验：</w:t>
      </w:r>
      <w:r>
        <w:rPr>
          <w:rFonts w:hint="eastAsia"/>
        </w:rPr>
        <w:t>输入事件的时间序列，本模块负责计算</w:t>
      </w:r>
      <w:r>
        <w:rPr>
          <w:rFonts w:hint="eastAsia"/>
        </w:rPr>
        <w:t>G</w:t>
      </w:r>
      <w:r>
        <w:t>ranger</w:t>
      </w:r>
      <w:r>
        <w:rPr>
          <w:rFonts w:hint="eastAsia"/>
        </w:rPr>
        <w:t>因果关系，和存储上一次分析所固定的参数，包含</w:t>
      </w:r>
      <w:r>
        <w:rPr>
          <w:rFonts w:hint="eastAsia"/>
        </w:rPr>
        <w:t>1</w:t>
      </w:r>
      <w:r>
        <w:rPr>
          <w:rFonts w:hint="eastAsia"/>
        </w:rPr>
        <w:t>个数据表格。</w:t>
      </w:r>
    </w:p>
    <w:p w14:paraId="07CC181F" w14:textId="67C6A55E" w:rsidR="00AF596B" w:rsidRDefault="00AF596B" w:rsidP="00AF596B">
      <w:pPr>
        <w:pStyle w:val="Heading2"/>
      </w:pPr>
      <w:r>
        <w:t xml:space="preserve"> </w:t>
      </w:r>
      <w:r>
        <w:rPr>
          <w:rFonts w:hint="eastAsia"/>
        </w:rPr>
        <w:t>主要源码文件的作用</w:t>
      </w:r>
    </w:p>
    <w:p w14:paraId="3BC60653" w14:textId="377F25CF" w:rsidR="00AF596B" w:rsidRDefault="00C43873" w:rsidP="001977E9">
      <w:pPr>
        <w:pStyle w:val="NormalText"/>
        <w:ind w:firstLine="442"/>
      </w:pPr>
      <w:r>
        <w:rPr>
          <w:rFonts w:hint="eastAsia"/>
          <w:b/>
          <w:bCs/>
        </w:rPr>
        <w:t>mana</w:t>
      </w:r>
      <w:r>
        <w:rPr>
          <w:b/>
          <w:bCs/>
        </w:rPr>
        <w:t>ge.py</w:t>
      </w:r>
      <w:r>
        <w:t xml:space="preserve">: </w:t>
      </w:r>
      <w:r>
        <w:rPr>
          <w:rFonts w:hint="eastAsia"/>
        </w:rPr>
        <w:t>软件运行的</w:t>
      </w:r>
      <w:r w:rsidR="00781393">
        <w:rPr>
          <w:rFonts w:hint="eastAsia"/>
        </w:rPr>
        <w:t>主函数</w:t>
      </w:r>
      <w:r>
        <w:rPr>
          <w:rFonts w:hint="eastAsia"/>
        </w:rPr>
        <w:t>，是启动和管理网络服务的主体。</w:t>
      </w:r>
    </w:p>
    <w:p w14:paraId="36AFEE32" w14:textId="5F44FA61" w:rsidR="00C43873" w:rsidRDefault="00781393" w:rsidP="00C43873">
      <w:pPr>
        <w:pStyle w:val="NormalText"/>
        <w:ind w:firstLine="442"/>
      </w:pPr>
      <w:proofErr w:type="spellStart"/>
      <w:r w:rsidRPr="00781393">
        <w:rPr>
          <w:b/>
          <w:bCs/>
        </w:rPr>
        <w:t>sina_event_chain_django_cn</w:t>
      </w:r>
      <w:proofErr w:type="spellEnd"/>
      <w:r w:rsidR="00C43873" w:rsidRPr="00781393">
        <w:rPr>
          <w:b/>
          <w:bCs/>
        </w:rPr>
        <w:t>/urls.py</w:t>
      </w:r>
      <w:r w:rsidR="00C43873">
        <w:t xml:space="preserve">: </w:t>
      </w:r>
      <w:r w:rsidR="00C43873">
        <w:rPr>
          <w:rFonts w:hint="eastAsia"/>
        </w:rPr>
        <w:t>路由表，负责分流网页请求。</w:t>
      </w:r>
    </w:p>
    <w:p w14:paraId="1651C53D" w14:textId="78176397" w:rsidR="00C43873" w:rsidRDefault="00781393" w:rsidP="00C43873">
      <w:pPr>
        <w:pStyle w:val="NormalText"/>
        <w:ind w:firstLine="442"/>
      </w:pPr>
      <w:proofErr w:type="spellStart"/>
      <w:r w:rsidRPr="00781393">
        <w:rPr>
          <w:b/>
          <w:bCs/>
        </w:rPr>
        <w:t>sina_event_chain_django_cn</w:t>
      </w:r>
      <w:proofErr w:type="spellEnd"/>
      <w:r w:rsidR="00C43873" w:rsidRPr="00781393">
        <w:rPr>
          <w:b/>
          <w:bCs/>
        </w:rPr>
        <w:t xml:space="preserve">/asgi.py, </w:t>
      </w:r>
      <w:proofErr w:type="spellStart"/>
      <w:r w:rsidRPr="00781393">
        <w:rPr>
          <w:b/>
          <w:bCs/>
        </w:rPr>
        <w:t>sina_event_chain_django_cn</w:t>
      </w:r>
      <w:proofErr w:type="spellEnd"/>
      <w:r w:rsidR="00C43873" w:rsidRPr="00781393">
        <w:rPr>
          <w:b/>
          <w:bCs/>
        </w:rPr>
        <w:t>/wsgi.py</w:t>
      </w:r>
      <w:r w:rsidR="00C43873">
        <w:t xml:space="preserve">: </w:t>
      </w:r>
      <w:r w:rsidR="00C43873">
        <w:rPr>
          <w:rFonts w:hint="eastAsia"/>
        </w:rPr>
        <w:t>由</w:t>
      </w:r>
      <w:r w:rsidR="00C43873">
        <w:rPr>
          <w:rFonts w:hint="eastAsia"/>
        </w:rPr>
        <w:t>D</w:t>
      </w:r>
      <w:r w:rsidR="00C43873">
        <w:t>jango</w:t>
      </w:r>
      <w:r w:rsidR="00C43873">
        <w:rPr>
          <w:rFonts w:hint="eastAsia"/>
        </w:rPr>
        <w:t>函数库自动生成，包含在</w:t>
      </w:r>
      <w:r w:rsidR="00C43873">
        <w:rPr>
          <w:rFonts w:hint="eastAsia"/>
        </w:rPr>
        <w:t>A</w:t>
      </w:r>
      <w:r w:rsidR="00C43873">
        <w:t>SGI</w:t>
      </w:r>
      <w:r w:rsidR="00C43873">
        <w:rPr>
          <w:rFonts w:hint="eastAsia"/>
        </w:rPr>
        <w:t>和</w:t>
      </w:r>
      <w:r w:rsidR="00C43873">
        <w:rPr>
          <w:rFonts w:hint="eastAsia"/>
        </w:rPr>
        <w:t>W</w:t>
      </w:r>
      <w:r w:rsidR="00C43873">
        <w:t>SGI</w:t>
      </w:r>
      <w:r w:rsidR="00C43873">
        <w:rPr>
          <w:rFonts w:hint="eastAsia"/>
        </w:rPr>
        <w:t>服务器上运行的兼容性程序源码。</w:t>
      </w:r>
    </w:p>
    <w:p w14:paraId="5A087D2A" w14:textId="27C9524C" w:rsidR="00C43873" w:rsidRDefault="00781393" w:rsidP="00C43873">
      <w:pPr>
        <w:pStyle w:val="NormalText"/>
        <w:ind w:firstLine="442"/>
      </w:pPr>
      <w:proofErr w:type="spellStart"/>
      <w:r w:rsidRPr="00781393">
        <w:rPr>
          <w:b/>
          <w:bCs/>
        </w:rPr>
        <w:t>sina_event_chain_django_cn</w:t>
      </w:r>
      <w:proofErr w:type="spellEnd"/>
      <w:r w:rsidR="00C43873" w:rsidRPr="00781393">
        <w:rPr>
          <w:b/>
          <w:bCs/>
        </w:rPr>
        <w:t>/settings.py</w:t>
      </w:r>
      <w:r w:rsidR="00C43873">
        <w:t xml:space="preserve">: </w:t>
      </w:r>
      <w:r w:rsidR="00C43873">
        <w:rPr>
          <w:rFonts w:hint="eastAsia"/>
        </w:rPr>
        <w:t>全局设置，包含时区、语言、静态文件存储路径、媒体文件存储路径、密码规则、软件部署密码、模块列表等所有全局变量。</w:t>
      </w:r>
    </w:p>
    <w:p w14:paraId="075082A0" w14:textId="48E96E1F" w:rsidR="00C43873" w:rsidRDefault="00781393" w:rsidP="001977E9">
      <w:pPr>
        <w:pStyle w:val="NormalText"/>
        <w:ind w:firstLine="442"/>
      </w:pPr>
      <w:r w:rsidRPr="00781393">
        <w:rPr>
          <w:b/>
          <w:bCs/>
        </w:rPr>
        <w:t>templates</w:t>
      </w:r>
      <w:r>
        <w:t xml:space="preserve">: </w:t>
      </w:r>
      <w:r>
        <w:rPr>
          <w:rFonts w:hint="eastAsia"/>
        </w:rPr>
        <w:t>静态网页模板</w:t>
      </w:r>
      <w:r>
        <w:rPr>
          <w:rFonts w:hint="eastAsia"/>
        </w:rPr>
        <w:t>，</w:t>
      </w:r>
      <w:r>
        <w:rPr>
          <w:rFonts w:hint="eastAsia"/>
        </w:rPr>
        <w:t>包含软件界面的静态部分。动态部分由视图函数返回的上下文字典渲染。</w:t>
      </w:r>
    </w:p>
    <w:p w14:paraId="3E32812A" w14:textId="03EFB117" w:rsidR="00781393" w:rsidRDefault="00781393" w:rsidP="001977E9">
      <w:pPr>
        <w:pStyle w:val="NormalText"/>
        <w:ind w:firstLine="440"/>
      </w:pPr>
      <w:r>
        <w:rPr>
          <w:rFonts w:hint="eastAsia"/>
        </w:rPr>
        <w:t>其余的</w:t>
      </w:r>
      <w:proofErr w:type="spellStart"/>
      <w:r>
        <w:rPr>
          <w:rFonts w:hint="eastAsia"/>
        </w:rPr>
        <w:t>m</w:t>
      </w:r>
      <w:r>
        <w:t>y_login</w:t>
      </w:r>
      <w:proofErr w:type="spellEnd"/>
      <w:r>
        <w:t xml:space="preserve">, </w:t>
      </w:r>
      <w:proofErr w:type="spellStart"/>
      <w:r>
        <w:rPr>
          <w:rFonts w:hint="eastAsia"/>
        </w:rPr>
        <w:t>t</w:t>
      </w:r>
      <w:r>
        <w:t>ask_manager</w:t>
      </w:r>
      <w:proofErr w:type="spellEnd"/>
      <w:r>
        <w:t xml:space="preserve">, </w:t>
      </w:r>
      <w:proofErr w:type="spellStart"/>
      <w:r>
        <w:t>statistics_figure</w:t>
      </w:r>
      <w:proofErr w:type="spellEnd"/>
      <w:r>
        <w:t xml:space="preserve">, </w:t>
      </w:r>
      <w:proofErr w:type="spellStart"/>
      <w:r>
        <w:t>bert</w:t>
      </w:r>
      <w:proofErr w:type="spellEnd"/>
      <w:r>
        <w:t xml:space="preserve">, </w:t>
      </w:r>
      <w:proofErr w:type="spellStart"/>
      <w:r>
        <w:t>events_time_series</w:t>
      </w:r>
      <w:proofErr w:type="spellEnd"/>
      <w:r>
        <w:t xml:space="preserve">, </w:t>
      </w:r>
      <w:proofErr w:type="spellStart"/>
      <w:r>
        <w:t>granger_causality</w:t>
      </w:r>
      <w:proofErr w:type="spellEnd"/>
      <w:r>
        <w:rPr>
          <w:rFonts w:hint="eastAsia"/>
        </w:rPr>
        <w:t>分别对应用户登录、任务管理、描述性统计、</w:t>
      </w:r>
      <w:r>
        <w:rPr>
          <w:rFonts w:hint="eastAsia"/>
        </w:rPr>
        <w:t>B</w:t>
      </w:r>
      <w:r>
        <w:t>ERT-3</w:t>
      </w:r>
      <w:r>
        <w:rPr>
          <w:rFonts w:hint="eastAsia"/>
        </w:rPr>
        <w:t>模型、事件的时间序列、</w:t>
      </w:r>
      <w:r>
        <w:rPr>
          <w:rFonts w:hint="eastAsia"/>
        </w:rPr>
        <w:t>Granger</w:t>
      </w:r>
      <w:r>
        <w:rPr>
          <w:rFonts w:hint="eastAsia"/>
        </w:rPr>
        <w:t>因果检验</w:t>
      </w:r>
      <w:r>
        <w:rPr>
          <w:rFonts w:hint="eastAsia"/>
        </w:rPr>
        <w:t>，每个文件夹的结构非常相似，内部文件的功能是</w:t>
      </w:r>
      <w:r>
        <w:rPr>
          <w:rFonts w:hint="eastAsia"/>
        </w:rPr>
        <w:t>：</w:t>
      </w:r>
    </w:p>
    <w:p w14:paraId="4C3C8790" w14:textId="77777777" w:rsidR="00781393" w:rsidRDefault="00781393" w:rsidP="00781393">
      <w:pPr>
        <w:pStyle w:val="NormalText"/>
        <w:ind w:firstLine="442"/>
      </w:pPr>
      <w:r w:rsidRPr="00781393">
        <w:rPr>
          <w:b/>
          <w:bCs/>
        </w:rPr>
        <w:t>migrations</w:t>
      </w:r>
      <w:r>
        <w:t xml:space="preserve">: </w:t>
      </w:r>
      <w:r>
        <w:rPr>
          <w:rFonts w:hint="eastAsia"/>
        </w:rPr>
        <w:t>数据库迁移记录，用以比较源码和数据库的差异；如果因为版本更新，软件检测到源码被修改，会自动和</w:t>
      </w:r>
      <w:r>
        <w:rPr>
          <w:rFonts w:hint="eastAsia"/>
        </w:rPr>
        <w:t>m</w:t>
      </w:r>
      <w:r>
        <w:t>igrations</w:t>
      </w:r>
      <w:r>
        <w:rPr>
          <w:rFonts w:hint="eastAsia"/>
        </w:rPr>
        <w:t>文件夹中的记录比较，确认自身的版本位置。如果管理员执行更新，软件会按序号生成新的数据库迁移记录，使得源码定义的数据库结构和事实上的数据库结构一致。</w:t>
      </w:r>
    </w:p>
    <w:p w14:paraId="49296CCA" w14:textId="77777777" w:rsidR="00781393" w:rsidRDefault="00781393" w:rsidP="00781393">
      <w:pPr>
        <w:pStyle w:val="NormalText"/>
        <w:ind w:firstLine="442"/>
      </w:pPr>
      <w:r w:rsidRPr="00781393">
        <w:rPr>
          <w:b/>
          <w:bCs/>
        </w:rPr>
        <w:t>views.py</w:t>
      </w:r>
      <w:r>
        <w:t xml:space="preserve">: </w:t>
      </w:r>
      <w:r>
        <w:rPr>
          <w:rFonts w:hint="eastAsia"/>
        </w:rPr>
        <w:t>包含了视图函数，函数名称链接到路由表。</w:t>
      </w:r>
    </w:p>
    <w:p w14:paraId="553F542D" w14:textId="77777777" w:rsidR="00781393" w:rsidRDefault="00781393" w:rsidP="00781393">
      <w:pPr>
        <w:pStyle w:val="NormalText"/>
        <w:ind w:firstLine="442"/>
      </w:pPr>
      <w:r w:rsidRPr="00781393">
        <w:rPr>
          <w:b/>
          <w:bCs/>
        </w:rPr>
        <w:lastRenderedPageBreak/>
        <w:t>models.py</w:t>
      </w:r>
      <w:r>
        <w:t xml:space="preserve">: </w:t>
      </w:r>
      <w:r>
        <w:rPr>
          <w:rFonts w:hint="eastAsia"/>
        </w:rPr>
        <w:t>定义了数据库结构，包括表名、字段名、字段类型、限制条件（例如文本字段的最大长度，整数字段的最大和最小值，文件储存地址，别名，日期字段的自动写入现在时间）。</w:t>
      </w:r>
    </w:p>
    <w:p w14:paraId="798D3788" w14:textId="77777777" w:rsidR="00781393" w:rsidRDefault="00781393" w:rsidP="00781393">
      <w:pPr>
        <w:pStyle w:val="NormalText"/>
        <w:ind w:firstLine="442"/>
      </w:pPr>
      <w:r w:rsidRPr="00781393">
        <w:rPr>
          <w:b/>
          <w:bCs/>
        </w:rPr>
        <w:t>admin.py</w:t>
      </w:r>
      <w:r>
        <w:t xml:space="preserve">: </w:t>
      </w:r>
      <w:r>
        <w:rPr>
          <w:rFonts w:hint="eastAsia"/>
        </w:rPr>
        <w:t>数据库表格在管理员后台的显示格式，包括显示哪些字段，修改时使用哪种表单结构，是否分组筛选等。</w:t>
      </w:r>
    </w:p>
    <w:p w14:paraId="1D698411" w14:textId="542209F2" w:rsidR="00781393" w:rsidRPr="00C43873" w:rsidRDefault="00781393" w:rsidP="00781393">
      <w:pPr>
        <w:pStyle w:val="NormalText"/>
        <w:ind w:firstLine="442"/>
        <w:rPr>
          <w:rFonts w:hint="eastAsia"/>
        </w:rPr>
      </w:pPr>
      <w:r w:rsidRPr="00781393">
        <w:rPr>
          <w:b/>
          <w:bCs/>
        </w:rPr>
        <w:t>apps.py</w:t>
      </w:r>
      <w:r>
        <w:t xml:space="preserve">: </w:t>
      </w:r>
      <w:r>
        <w:rPr>
          <w:rFonts w:hint="eastAsia"/>
        </w:rPr>
        <w:t>供</w:t>
      </w:r>
      <w:r w:rsidRPr="00781393">
        <w:t>sina_event_chain_django_cn</w:t>
      </w:r>
      <w:r>
        <w:t>/settings.py</w:t>
      </w:r>
      <w:r>
        <w:rPr>
          <w:rFonts w:hint="eastAsia"/>
        </w:rPr>
        <w:t>全局设置中，模块列表读取模块的入口。</w:t>
      </w:r>
    </w:p>
    <w:p w14:paraId="36ED664F" w14:textId="77777777" w:rsidR="00AF596B" w:rsidRDefault="00AF596B" w:rsidP="00AF596B">
      <w:pPr>
        <w:pStyle w:val="Heading1"/>
      </w:pPr>
      <w:r>
        <w:rPr>
          <w:rFonts w:hint="eastAsia"/>
        </w:rPr>
        <w:t>软件使用说明</w:t>
      </w:r>
    </w:p>
    <w:p w14:paraId="4C7ABB77" w14:textId="4EA9E460" w:rsidR="00AF596B" w:rsidRDefault="005D2CCE" w:rsidP="005D2CCE">
      <w:pPr>
        <w:pStyle w:val="Heading2"/>
      </w:pPr>
      <w:r>
        <w:t xml:space="preserve"> </w:t>
      </w:r>
      <w:r>
        <w:rPr>
          <w:rFonts w:hint="eastAsia"/>
        </w:rPr>
        <w:t>管理员安装过程</w:t>
      </w:r>
    </w:p>
    <w:p w14:paraId="25AAAC11" w14:textId="247CB8F5" w:rsidR="004F6053" w:rsidRDefault="00781393" w:rsidP="00781393">
      <w:pPr>
        <w:pStyle w:val="NormalText"/>
        <w:ind w:firstLine="440"/>
      </w:pPr>
      <w:r w:rsidRPr="00781393">
        <w:rPr>
          <w:rFonts w:hint="eastAsia"/>
        </w:rPr>
        <w:t>（</w:t>
      </w:r>
      <w:r w:rsidRPr="00781393">
        <w:rPr>
          <w:rFonts w:hint="eastAsia"/>
        </w:rPr>
        <w:t>1</w:t>
      </w:r>
      <w:r w:rsidRPr="00781393">
        <w:rPr>
          <w:rFonts w:hint="eastAsia"/>
        </w:rPr>
        <w:t>）管理员获得程序源码后，</w:t>
      </w:r>
      <w:r w:rsidR="004F6053">
        <w:rPr>
          <w:rFonts w:hint="eastAsia"/>
        </w:rPr>
        <w:t>在软件根目录下创建</w:t>
      </w:r>
      <w:r w:rsidR="004F6053">
        <w:rPr>
          <w:rFonts w:hint="eastAsia"/>
        </w:rPr>
        <w:t>t</w:t>
      </w:r>
      <w:r w:rsidR="004F6053">
        <w:t>oken</w:t>
      </w:r>
      <w:r w:rsidR="004F6053">
        <w:rPr>
          <w:rFonts w:hint="eastAsia"/>
        </w:rPr>
        <w:t>文件夹，在文件夹中创建</w:t>
      </w:r>
      <w:proofErr w:type="spellStart"/>
      <w:r w:rsidR="004F6053">
        <w:rPr>
          <w:rFonts w:hint="eastAsia"/>
        </w:rPr>
        <w:t>d</w:t>
      </w:r>
      <w:r w:rsidR="004F6053">
        <w:t>jango_secret_key</w:t>
      </w:r>
      <w:proofErr w:type="spellEnd"/>
      <w:r w:rsidR="004F6053">
        <w:rPr>
          <w:rFonts w:hint="eastAsia"/>
        </w:rPr>
        <w:t>文本文件，写入一个</w:t>
      </w:r>
      <w:r w:rsidR="004F6053">
        <w:rPr>
          <w:rFonts w:hint="eastAsia"/>
        </w:rPr>
        <w:t>5</w:t>
      </w:r>
      <w:r w:rsidR="004F6053">
        <w:t>2</w:t>
      </w:r>
      <w:r w:rsidR="004F6053">
        <w:rPr>
          <w:rFonts w:hint="eastAsia"/>
        </w:rPr>
        <w:t>位的随机字符串（包含英文大小写和数字），作为网络通信密钥。创建</w:t>
      </w:r>
      <w:proofErr w:type="spellStart"/>
      <w:proofErr w:type="gramStart"/>
      <w:r w:rsidR="004F6053">
        <w:rPr>
          <w:rFonts w:hint="eastAsia"/>
        </w:rPr>
        <w:t>s</w:t>
      </w:r>
      <w:r w:rsidR="004F6053">
        <w:t>mtp.json</w:t>
      </w:r>
      <w:proofErr w:type="spellEnd"/>
      <w:proofErr w:type="gramEnd"/>
      <w:r w:rsidR="004F6053">
        <w:rPr>
          <w:rFonts w:hint="eastAsia"/>
        </w:rPr>
        <w:t>函数（如果需要使用邮件注册功能），填入发送注册邮件的</w:t>
      </w:r>
      <w:r w:rsidR="004F6053">
        <w:rPr>
          <w:rFonts w:hint="eastAsia"/>
        </w:rPr>
        <w:t>S</w:t>
      </w:r>
      <w:r w:rsidR="004F6053">
        <w:t>MTP</w:t>
      </w:r>
      <w:r w:rsidR="004F6053">
        <w:rPr>
          <w:rFonts w:hint="eastAsia"/>
        </w:rPr>
        <w:t>邮件服务信息，格式为：</w:t>
      </w:r>
    </w:p>
    <w:p w14:paraId="7827349D" w14:textId="77777777" w:rsidR="004F6053" w:rsidRPr="004F6053" w:rsidRDefault="004F6053" w:rsidP="004F6053">
      <w:pPr>
        <w:pStyle w:val="NoSpacing"/>
      </w:pPr>
      <w:r w:rsidRPr="004F6053">
        <w:t>{</w:t>
      </w:r>
    </w:p>
    <w:p w14:paraId="131A72F5" w14:textId="77777777" w:rsidR="004F6053" w:rsidRPr="004F6053" w:rsidRDefault="004F6053" w:rsidP="004F6053">
      <w:pPr>
        <w:pStyle w:val="NoSpacing"/>
      </w:pPr>
      <w:r w:rsidRPr="004F6053">
        <w:t xml:space="preserve">  "host": "example.com",</w:t>
      </w:r>
    </w:p>
    <w:p w14:paraId="78B8E7A8" w14:textId="77777777" w:rsidR="004F6053" w:rsidRPr="004F6053" w:rsidRDefault="004F6053" w:rsidP="004F6053">
      <w:pPr>
        <w:pStyle w:val="NoSpacing"/>
      </w:pPr>
      <w:r w:rsidRPr="004F6053">
        <w:t xml:space="preserve">  "port": 465,</w:t>
      </w:r>
    </w:p>
    <w:p w14:paraId="689C233F" w14:textId="77777777" w:rsidR="004F6053" w:rsidRPr="004F6053" w:rsidRDefault="004F6053" w:rsidP="004F6053">
      <w:pPr>
        <w:pStyle w:val="NoSpacing"/>
      </w:pPr>
      <w:r w:rsidRPr="004F6053">
        <w:t xml:space="preserve">  "username": "registration@example.com",</w:t>
      </w:r>
    </w:p>
    <w:p w14:paraId="4901149C" w14:textId="77777777" w:rsidR="004F6053" w:rsidRPr="004F6053" w:rsidRDefault="004F6053" w:rsidP="004F6053">
      <w:pPr>
        <w:pStyle w:val="NoSpacing"/>
      </w:pPr>
      <w:r w:rsidRPr="004F6053">
        <w:t xml:space="preserve">  "password": "</w:t>
      </w:r>
      <w:proofErr w:type="spellStart"/>
      <w:r w:rsidRPr="004F6053">
        <w:t>anypassword</w:t>
      </w:r>
      <w:proofErr w:type="spellEnd"/>
      <w:r w:rsidRPr="004F6053">
        <w:t>"</w:t>
      </w:r>
    </w:p>
    <w:p w14:paraId="5FD04626" w14:textId="1E126E95" w:rsidR="004F6053" w:rsidRDefault="004F6053" w:rsidP="004F6053">
      <w:pPr>
        <w:pStyle w:val="NoSpacing"/>
        <w:rPr>
          <w:rFonts w:hint="eastAsia"/>
        </w:rPr>
      </w:pPr>
      <w:r w:rsidRPr="004F6053">
        <w:t>}</w:t>
      </w:r>
    </w:p>
    <w:p w14:paraId="4C6DA57D" w14:textId="42EAB153" w:rsidR="00781393" w:rsidRPr="00781393" w:rsidRDefault="004F6053" w:rsidP="00781393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81393" w:rsidRPr="00781393">
        <w:rPr>
          <w:rFonts w:hint="eastAsia"/>
        </w:rPr>
        <w:t>在服务器上通过</w:t>
      </w:r>
      <w:r w:rsidR="00781393" w:rsidRPr="00781393">
        <w:rPr>
          <w:rFonts w:hint="eastAsia"/>
        </w:rPr>
        <w:t>A</w:t>
      </w:r>
      <w:r w:rsidR="00781393" w:rsidRPr="00781393">
        <w:t>naconda 3</w:t>
      </w:r>
      <w:r w:rsidR="00781393" w:rsidRPr="00781393">
        <w:rPr>
          <w:rFonts w:hint="eastAsia"/>
        </w:rPr>
        <w:t>创建</w:t>
      </w:r>
      <w:r w:rsidR="00781393" w:rsidRPr="00781393">
        <w:rPr>
          <w:rFonts w:hint="eastAsia"/>
        </w:rPr>
        <w:t>Python</w:t>
      </w:r>
      <w:r w:rsidR="00781393" w:rsidRPr="00781393">
        <w:rPr>
          <w:rFonts w:hint="eastAsia"/>
        </w:rPr>
        <w:t>虚拟环境（如果服务器专供本软件使用，不需要创建虚拟环境），进入程序源码的根目录，使用以下命令部署软件：</w:t>
      </w:r>
    </w:p>
    <w:p w14:paraId="25727E3C" w14:textId="7398AF57" w:rsidR="00781393" w:rsidRPr="00781393" w:rsidRDefault="00781393" w:rsidP="00781393">
      <w:pPr>
        <w:pStyle w:val="NoSpacing"/>
      </w:pPr>
      <w:r w:rsidRPr="00781393">
        <w:rPr>
          <w:rFonts w:hint="eastAsia"/>
        </w:rPr>
        <w:t>pip</w:t>
      </w:r>
      <w:r w:rsidRPr="00781393">
        <w:t xml:space="preserve"> install</w:t>
      </w:r>
      <w:r w:rsidR="00090C47">
        <w:t xml:space="preserve"> -</w:t>
      </w:r>
      <w:r w:rsidR="00090C47">
        <w:rPr>
          <w:rFonts w:hint="eastAsia"/>
        </w:rPr>
        <w:t>r</w:t>
      </w:r>
      <w:r w:rsidRPr="00781393">
        <w:t xml:space="preserve"> requirements</w:t>
      </w:r>
    </w:p>
    <w:p w14:paraId="346184C3" w14:textId="77777777" w:rsidR="00781393" w:rsidRPr="00781393" w:rsidRDefault="00781393" w:rsidP="00781393">
      <w:pPr>
        <w:pStyle w:val="NoSpacing"/>
      </w:pPr>
      <w:r w:rsidRPr="00781393">
        <w:t>python manage.py migrate</w:t>
      </w:r>
    </w:p>
    <w:p w14:paraId="5A11F0BA" w14:textId="0FEEB657" w:rsidR="00090C47" w:rsidRDefault="00090C47" w:rsidP="00781393">
      <w:pPr>
        <w:pStyle w:val="NormalText"/>
        <w:ind w:firstLine="440"/>
        <w:rPr>
          <w:rFonts w:hint="eastAsia"/>
        </w:rPr>
      </w:pPr>
      <w:r>
        <w:rPr>
          <w:rFonts w:hint="eastAsia"/>
        </w:rPr>
        <w:t>这是一个最大的运行环境，但不是每个函数包都是必要的。</w:t>
      </w:r>
    </w:p>
    <w:p w14:paraId="0FEA9C03" w14:textId="59CD197B" w:rsidR="00090C47" w:rsidRDefault="00090C47" w:rsidP="00781393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）在软件根目录创建</w:t>
      </w:r>
      <w:proofErr w:type="spellStart"/>
      <w:r>
        <w:rPr>
          <w:rFonts w:hint="eastAsia"/>
        </w:rPr>
        <w:t>b</w:t>
      </w:r>
      <w:r>
        <w:t>ert_models</w:t>
      </w:r>
      <w:proofErr w:type="spellEnd"/>
      <w:r>
        <w:rPr>
          <w:rFonts w:hint="eastAsia"/>
        </w:rPr>
        <w:t>文件夹，下载</w:t>
      </w:r>
      <w:r>
        <w:rPr>
          <w:rFonts w:hint="eastAsia"/>
        </w:rPr>
        <w:t>B</w:t>
      </w:r>
      <w:r>
        <w:t>ERT-3</w:t>
      </w:r>
      <w:r>
        <w:rPr>
          <w:rFonts w:hint="eastAsia"/>
        </w:rPr>
        <w:t>模型，网址分别是：</w:t>
      </w:r>
    </w:p>
    <w:p w14:paraId="7A415E1B" w14:textId="6559BD0B" w:rsidR="00090C47" w:rsidRDefault="00090C47" w:rsidP="0060271A">
      <w:pPr>
        <w:pStyle w:val="NormalText"/>
        <w:ind w:firstLine="440"/>
      </w:pPr>
      <w:hyperlink r:id="rId15" w:history="1">
        <w:r w:rsidRPr="00090C47">
          <w:rPr>
            <w:rStyle w:val="Hyperlink"/>
          </w:rPr>
          <w:t>https://tfhub.dev/tensorflow/bert_zh_preprocess/3</w:t>
        </w:r>
      </w:hyperlink>
    </w:p>
    <w:p w14:paraId="7379255C" w14:textId="3EB63161" w:rsidR="00090C47" w:rsidRDefault="00090C47" w:rsidP="0060271A">
      <w:pPr>
        <w:pStyle w:val="NormalText"/>
        <w:ind w:firstLine="440"/>
      </w:pPr>
      <w:hyperlink r:id="rId16" w:history="1">
        <w:r w:rsidRPr="00090C47">
          <w:rPr>
            <w:rStyle w:val="Hyperlink"/>
          </w:rPr>
          <w:t>https://tfhub.dev/tensorflow/bert_zh_L-12_H-768_A-12/3</w:t>
        </w:r>
      </w:hyperlink>
    </w:p>
    <w:p w14:paraId="36F08974" w14:textId="479638A0" w:rsidR="00090C47" w:rsidRDefault="00090C47" w:rsidP="00781393">
      <w:pPr>
        <w:pStyle w:val="NormalText"/>
        <w:ind w:firstLine="440"/>
      </w:pPr>
      <w:r>
        <w:rPr>
          <w:rFonts w:hint="eastAsia"/>
        </w:rPr>
        <w:t>解压后以文件夹</w:t>
      </w:r>
      <w:r w:rsidRPr="00090C47">
        <w:t>bert_zh_preprocess</w:t>
      </w:r>
      <w:r>
        <w:t>_3</w:t>
      </w:r>
      <w:r>
        <w:rPr>
          <w:rFonts w:hint="eastAsia"/>
        </w:rPr>
        <w:t>和文件夹</w:t>
      </w:r>
      <w:r w:rsidR="0060271A" w:rsidRPr="0060271A">
        <w:t>bert_zh_L-12_H-768_A-12_3</w:t>
      </w:r>
      <w:r w:rsidR="0060271A">
        <w:rPr>
          <w:rFonts w:hint="eastAsia"/>
        </w:rPr>
        <w:t>的形式保存在</w:t>
      </w:r>
      <w:proofErr w:type="spellStart"/>
      <w:r w:rsidR="0060271A">
        <w:rPr>
          <w:rFonts w:hint="eastAsia"/>
        </w:rPr>
        <w:t>b</w:t>
      </w:r>
      <w:r w:rsidR="0060271A">
        <w:t>ert_models</w:t>
      </w:r>
      <w:proofErr w:type="spellEnd"/>
      <w:r w:rsidR="0060271A">
        <w:rPr>
          <w:rFonts w:hint="eastAsia"/>
        </w:rPr>
        <w:t>目录下。</w:t>
      </w:r>
    </w:p>
    <w:p w14:paraId="1C2EF2D3" w14:textId="1E2497CE" w:rsidR="00781393" w:rsidRPr="00781393" w:rsidRDefault="0060271A" w:rsidP="00781393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781393" w:rsidRPr="00781393">
        <w:rPr>
          <w:rFonts w:hint="eastAsia"/>
        </w:rPr>
        <w:t>管理员使用以下命令创建最高权限的账号：</w:t>
      </w:r>
    </w:p>
    <w:p w14:paraId="50265527" w14:textId="77777777" w:rsidR="00781393" w:rsidRPr="00781393" w:rsidRDefault="00781393" w:rsidP="00781393">
      <w:pPr>
        <w:pStyle w:val="NoSpacing"/>
      </w:pPr>
      <w:r w:rsidRPr="00781393">
        <w:t xml:space="preserve">python manage.py </w:t>
      </w:r>
      <w:proofErr w:type="spellStart"/>
      <w:r w:rsidRPr="00781393">
        <w:t>createsuperuser</w:t>
      </w:r>
      <w:proofErr w:type="spellEnd"/>
    </w:p>
    <w:p w14:paraId="699DA477" w14:textId="77777777" w:rsidR="00781393" w:rsidRPr="00781393" w:rsidRDefault="00781393" w:rsidP="00781393">
      <w:pPr>
        <w:pStyle w:val="NormalText"/>
        <w:ind w:firstLine="440"/>
      </w:pPr>
      <w:r w:rsidRPr="00781393">
        <w:rPr>
          <w:rFonts w:hint="eastAsia"/>
        </w:rPr>
        <w:t>根据命令行提示，输入用户名和密码（其它非必填项）。</w:t>
      </w:r>
    </w:p>
    <w:p w14:paraId="5FBB4744" w14:textId="496F607E" w:rsidR="00781393" w:rsidRPr="00781393" w:rsidRDefault="00781393" w:rsidP="00781393">
      <w:pPr>
        <w:pStyle w:val="NormalText"/>
        <w:ind w:firstLine="440"/>
      </w:pPr>
      <w:r w:rsidRPr="00781393">
        <w:rPr>
          <w:rFonts w:hint="eastAsia"/>
        </w:rPr>
        <w:t>（</w:t>
      </w:r>
      <w:r w:rsidR="0060271A">
        <w:t>5</w:t>
      </w:r>
      <w:r w:rsidRPr="00781393">
        <w:rPr>
          <w:rFonts w:hint="eastAsia"/>
        </w:rPr>
        <w:t>）管理员使用以下命令启动程序：</w:t>
      </w:r>
    </w:p>
    <w:p w14:paraId="2EA9D3F8" w14:textId="77777777" w:rsidR="00781393" w:rsidRPr="00781393" w:rsidRDefault="00781393" w:rsidP="00781393">
      <w:pPr>
        <w:pStyle w:val="NoSpacing"/>
      </w:pPr>
      <w:r w:rsidRPr="00781393">
        <w:t xml:space="preserve">python manage.py </w:t>
      </w:r>
      <w:proofErr w:type="spellStart"/>
      <w:r w:rsidRPr="00781393">
        <w:t>runserver</w:t>
      </w:r>
      <w:proofErr w:type="spellEnd"/>
      <w:r w:rsidRPr="00781393">
        <w:t xml:space="preserve"> 0.0.0.0:8000</w:t>
      </w:r>
    </w:p>
    <w:p w14:paraId="4435A9E2" w14:textId="096CFEF5" w:rsidR="00781393" w:rsidRPr="00781393" w:rsidRDefault="00781393" w:rsidP="00781393">
      <w:pPr>
        <w:pStyle w:val="NormalText"/>
        <w:ind w:firstLine="440"/>
      </w:pPr>
      <w:r w:rsidRPr="00781393">
        <w:rPr>
          <w:rFonts w:hint="eastAsia"/>
        </w:rPr>
        <w:t>其中</w:t>
      </w:r>
      <w:r w:rsidRPr="00781393">
        <w:rPr>
          <w:rFonts w:hint="eastAsia"/>
        </w:rPr>
        <w:t>8</w:t>
      </w:r>
      <w:r w:rsidRPr="00781393">
        <w:t>000</w:t>
      </w:r>
      <w:r w:rsidRPr="00781393">
        <w:rPr>
          <w:rFonts w:hint="eastAsia"/>
        </w:rPr>
        <w:t>是端口号，可以自定义；但是</w:t>
      </w:r>
      <w:r w:rsidRPr="00781393">
        <w:rPr>
          <w:rFonts w:hint="eastAsia"/>
        </w:rPr>
        <w:t>I</w:t>
      </w:r>
      <w:r w:rsidRPr="00781393">
        <w:t>P</w:t>
      </w:r>
      <w:r w:rsidRPr="00781393">
        <w:rPr>
          <w:rFonts w:hint="eastAsia"/>
        </w:rPr>
        <w:t>地址必须填写</w:t>
      </w:r>
      <w:r w:rsidRPr="00781393">
        <w:rPr>
          <w:rFonts w:hint="eastAsia"/>
        </w:rPr>
        <w:t>0</w:t>
      </w:r>
      <w:r w:rsidRPr="00781393">
        <w:t>.0.0.0</w:t>
      </w:r>
      <w:r w:rsidRPr="00781393">
        <w:rPr>
          <w:rFonts w:hint="eastAsia"/>
        </w:rPr>
        <w:t>或</w:t>
      </w:r>
      <w:r w:rsidRPr="00781393">
        <w:rPr>
          <w:rFonts w:hint="eastAsia"/>
        </w:rPr>
        <w:t>1</w:t>
      </w:r>
      <w:r w:rsidRPr="00781393">
        <w:t>27.0.0.1</w:t>
      </w:r>
      <w:r w:rsidRPr="00781393">
        <w:rPr>
          <w:rFonts w:hint="eastAsia"/>
        </w:rPr>
        <w:t>，不能修改为其它值。如果软件是联网供用户使用的，</w:t>
      </w:r>
      <w:r w:rsidRPr="00781393">
        <w:t>IP</w:t>
      </w:r>
      <w:r w:rsidRPr="00781393">
        <w:rPr>
          <w:rFonts w:hint="eastAsia"/>
        </w:rPr>
        <w:t>地址必须填写</w:t>
      </w:r>
      <w:r w:rsidRPr="00781393">
        <w:rPr>
          <w:rFonts w:hint="eastAsia"/>
        </w:rPr>
        <w:t>0</w:t>
      </w:r>
      <w:r w:rsidRPr="00781393">
        <w:t>.0.0.0</w:t>
      </w:r>
    </w:p>
    <w:p w14:paraId="59C3264E" w14:textId="2D9D2943" w:rsidR="00781393" w:rsidRPr="00781393" w:rsidRDefault="00781393" w:rsidP="00781393">
      <w:pPr>
        <w:pStyle w:val="NormalText"/>
        <w:ind w:firstLine="440"/>
      </w:pPr>
      <w:r w:rsidRPr="00781393">
        <w:rPr>
          <w:rFonts w:hint="eastAsia"/>
        </w:rPr>
        <w:lastRenderedPageBreak/>
        <w:t>（</w:t>
      </w:r>
      <w:r w:rsidR="0060271A">
        <w:t>6</w:t>
      </w:r>
      <w:r w:rsidRPr="00781393">
        <w:rPr>
          <w:rFonts w:hint="eastAsia"/>
        </w:rPr>
        <w:t>）管理员进入后台，依次在数据库的各个表中添加记录。</w:t>
      </w:r>
    </w:p>
    <w:p w14:paraId="2EA16B0F" w14:textId="771A7C3B" w:rsidR="00781393" w:rsidRPr="00781393" w:rsidRDefault="00781393" w:rsidP="00781393">
      <w:pPr>
        <w:pStyle w:val="NormalText"/>
        <w:ind w:firstLine="440"/>
      </w:pPr>
      <w:r w:rsidRPr="00781393">
        <w:rPr>
          <w:rFonts w:hint="eastAsia"/>
        </w:rPr>
        <w:t>管理员后台的首页如</w:t>
      </w:r>
      <w:r w:rsidRPr="00781393">
        <w:fldChar w:fldCharType="begin"/>
      </w:r>
      <w:r w:rsidRPr="00781393">
        <w:instrText xml:space="preserve"> </w:instrText>
      </w:r>
      <w:r w:rsidRPr="00781393">
        <w:rPr>
          <w:rFonts w:hint="eastAsia"/>
        </w:rPr>
        <w:instrText>REF _Ref87358096 \h</w:instrText>
      </w:r>
      <w:r w:rsidRPr="00781393">
        <w:instrText xml:space="preserve"> </w:instrText>
      </w:r>
      <w:r w:rsidRPr="00781393">
        <w:instrText xml:space="preserve"> \* MERGEFORMAT </w:instrText>
      </w:r>
      <w:r w:rsidRPr="00781393">
        <w:fldChar w:fldCharType="separate"/>
      </w:r>
      <w:r w:rsidR="00373B5C" w:rsidRPr="00781393">
        <w:rPr>
          <w:rFonts w:hint="eastAsia"/>
        </w:rPr>
        <w:t>图</w:t>
      </w:r>
      <w:r w:rsidR="00373B5C" w:rsidRPr="00781393">
        <w:rPr>
          <w:rFonts w:hint="eastAsia"/>
        </w:rPr>
        <w:t xml:space="preserve"> </w:t>
      </w:r>
      <w:r w:rsidR="00373B5C">
        <w:rPr>
          <w:noProof/>
        </w:rPr>
        <w:t>4</w:t>
      </w:r>
      <w:r w:rsidRPr="00781393">
        <w:fldChar w:fldCharType="end"/>
      </w:r>
      <w:r w:rsidRPr="00781393">
        <w:rPr>
          <w:rFonts w:hint="eastAsia"/>
        </w:rPr>
        <w:t>所示。导航栏的右侧是返回软件前端和修改密码的按钮；页面主体部分的左栏是数据库中的每个数据表（在每个模块的</w:t>
      </w:r>
      <w:r w:rsidRPr="00781393">
        <w:rPr>
          <w:rFonts w:hint="eastAsia"/>
        </w:rPr>
        <w:t>a</w:t>
      </w:r>
      <w:r w:rsidRPr="00781393">
        <w:t>dmin.py</w:t>
      </w:r>
      <w:r w:rsidRPr="00781393">
        <w:rPr>
          <w:rFonts w:hint="eastAsia"/>
        </w:rPr>
        <w:t>文件中注册的），带有底纹的是模块名称，模块名称下的是数据表名；页面主体部分的右栏是当前管理员账号的操作记录。</w:t>
      </w:r>
    </w:p>
    <w:p w14:paraId="0194E76F" w14:textId="77777777" w:rsidR="00781393" w:rsidRPr="00781393" w:rsidRDefault="00781393" w:rsidP="00781393">
      <w:pPr>
        <w:pStyle w:val="Caption"/>
      </w:pPr>
      <w:r w:rsidRPr="00781393">
        <w:rPr>
          <w:noProof/>
        </w:rPr>
        <w:drawing>
          <wp:inline distT="0" distB="0" distL="0" distR="0" wp14:anchorId="5E678720" wp14:editId="44B7AF57">
            <wp:extent cx="5486400" cy="3241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3DA7" w14:textId="26DC8759" w:rsidR="00781393" w:rsidRPr="00781393" w:rsidRDefault="00781393" w:rsidP="00781393">
      <w:pPr>
        <w:pStyle w:val="Caption"/>
      </w:pPr>
      <w:bookmarkStart w:id="5" w:name="_Ref87358096"/>
      <w:r w:rsidRPr="00781393">
        <w:rPr>
          <w:rFonts w:hint="eastAsia"/>
        </w:rPr>
        <w:t>图</w:t>
      </w:r>
      <w:r w:rsidRPr="00781393">
        <w:rPr>
          <w:rFonts w:hint="eastAsia"/>
        </w:rPr>
        <w:t xml:space="preserve"> </w:t>
      </w:r>
      <w:r w:rsidRPr="00781393">
        <w:fldChar w:fldCharType="begin"/>
      </w:r>
      <w:r w:rsidRPr="00781393">
        <w:instrText xml:space="preserve"> </w:instrText>
      </w:r>
      <w:r w:rsidRPr="00781393">
        <w:rPr>
          <w:rFonts w:hint="eastAsia"/>
        </w:rPr>
        <w:instrText xml:space="preserve">SEQ </w:instrText>
      </w:r>
      <w:r w:rsidRPr="00781393">
        <w:rPr>
          <w:rFonts w:hint="eastAsia"/>
        </w:rPr>
        <w:instrText>图</w:instrText>
      </w:r>
      <w:r w:rsidRPr="00781393">
        <w:rPr>
          <w:rFonts w:hint="eastAsia"/>
        </w:rPr>
        <w:instrText xml:space="preserve"> \* ARABIC</w:instrText>
      </w:r>
      <w:r w:rsidRPr="00781393">
        <w:instrText xml:space="preserve"> </w:instrText>
      </w:r>
      <w:r w:rsidRPr="00781393">
        <w:fldChar w:fldCharType="separate"/>
      </w:r>
      <w:r w:rsidR="00373B5C">
        <w:rPr>
          <w:noProof/>
        </w:rPr>
        <w:t>4</w:t>
      </w:r>
      <w:r w:rsidRPr="00781393">
        <w:fldChar w:fldCharType="end"/>
      </w:r>
      <w:bookmarkEnd w:id="5"/>
      <w:r w:rsidRPr="00781393">
        <w:t xml:space="preserve">  </w:t>
      </w:r>
      <w:r w:rsidRPr="00781393">
        <w:rPr>
          <w:rFonts w:hint="eastAsia"/>
        </w:rPr>
        <w:t>管理员后台的首页</w:t>
      </w:r>
    </w:p>
    <w:p w14:paraId="0D1CA4EA" w14:textId="62CAA538" w:rsidR="00781393" w:rsidRDefault="00781393" w:rsidP="00781393">
      <w:pPr>
        <w:pStyle w:val="NormalText"/>
        <w:ind w:firstLine="440"/>
      </w:pPr>
      <w:r w:rsidRPr="00781393">
        <w:rPr>
          <w:rFonts w:hint="eastAsia"/>
        </w:rPr>
        <w:t>管理员在部署软件时的操作如下：在</w:t>
      </w:r>
      <w:r w:rsidRPr="00781393">
        <w:rPr>
          <w:rFonts w:hint="eastAsia"/>
        </w:rPr>
        <w:t>G</w:t>
      </w:r>
      <w:r w:rsidRPr="00781393">
        <w:t>roups</w:t>
      </w:r>
      <w:r w:rsidRPr="00781393">
        <w:rPr>
          <w:rFonts w:hint="eastAsia"/>
        </w:rPr>
        <w:t>表中添加用户组，为用户组设置权限，用户组的权限在</w:t>
      </w:r>
      <w:r w:rsidRPr="00781393">
        <w:rPr>
          <w:rFonts w:hint="eastAsia"/>
        </w:rPr>
        <w:t>P</w:t>
      </w:r>
      <w:r w:rsidRPr="00781393">
        <w:t>ermissions</w:t>
      </w:r>
      <w:r w:rsidRPr="00781393">
        <w:rPr>
          <w:rFonts w:hint="eastAsia"/>
        </w:rPr>
        <w:t>表中预览。在</w:t>
      </w:r>
      <w:r w:rsidRPr="00781393">
        <w:rPr>
          <w:rFonts w:hint="eastAsia"/>
        </w:rPr>
        <w:t>R</w:t>
      </w:r>
      <w:r w:rsidRPr="00781393">
        <w:t>egister groups</w:t>
      </w:r>
      <w:r w:rsidRPr="00781393">
        <w:rPr>
          <w:rFonts w:hint="eastAsia"/>
        </w:rPr>
        <w:t>中添加可自由注册的用户组（一般来说，添加一个用户注册时默认赋予的用户组）。在</w:t>
      </w:r>
      <w:r w:rsidRPr="00781393">
        <w:rPr>
          <w:rFonts w:hint="eastAsia"/>
        </w:rPr>
        <w:t>L</w:t>
      </w:r>
      <w:r w:rsidRPr="00781393">
        <w:t>ocked groups</w:t>
      </w:r>
      <w:r w:rsidRPr="00781393">
        <w:rPr>
          <w:rFonts w:hint="eastAsia"/>
        </w:rPr>
        <w:t>中添加需要付费才能进入的用户组，在</w:t>
      </w:r>
      <w:r w:rsidRPr="00781393">
        <w:rPr>
          <w:rFonts w:hint="eastAsia"/>
        </w:rPr>
        <w:t>P</w:t>
      </w:r>
      <w:r w:rsidRPr="00781393">
        <w:t>lans</w:t>
      </w:r>
      <w:r w:rsidRPr="00781393">
        <w:rPr>
          <w:rFonts w:hint="eastAsia"/>
        </w:rPr>
        <w:t>中添加对应的订阅计划。</w:t>
      </w:r>
    </w:p>
    <w:p w14:paraId="66AB15BB" w14:textId="3AEA6C73" w:rsidR="00781393" w:rsidRPr="00781393" w:rsidRDefault="00781393" w:rsidP="0060271A">
      <w:pPr>
        <w:pStyle w:val="NormalText"/>
        <w:ind w:firstLine="440"/>
      </w:pPr>
      <w:r w:rsidRPr="00781393">
        <w:rPr>
          <w:rFonts w:hint="eastAsia"/>
        </w:rPr>
        <w:t>完成操作后，退出管理员账号，完成部署。</w:t>
      </w:r>
    </w:p>
    <w:p w14:paraId="2DC071B0" w14:textId="4E4F39F0" w:rsidR="005D2CCE" w:rsidRDefault="005D2CCE" w:rsidP="005D2CCE">
      <w:pPr>
        <w:pStyle w:val="Heading2"/>
      </w:pPr>
      <w:r>
        <w:t xml:space="preserve"> </w:t>
      </w:r>
      <w:r>
        <w:rPr>
          <w:rFonts w:hint="eastAsia"/>
        </w:rPr>
        <w:t>用户使用过程</w:t>
      </w:r>
    </w:p>
    <w:p w14:paraId="506E94F0" w14:textId="211EDEAD" w:rsidR="0060271A" w:rsidRDefault="0060271A" w:rsidP="0060271A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）软件的首页如</w:t>
      </w:r>
      <w:r w:rsidR="003D1FDB">
        <w:fldChar w:fldCharType="begin"/>
      </w:r>
      <w:r w:rsidR="003D1FDB">
        <w:instrText xml:space="preserve"> </w:instrText>
      </w:r>
      <w:r w:rsidR="003D1FDB">
        <w:rPr>
          <w:rFonts w:hint="eastAsia"/>
        </w:rPr>
        <w:instrText>REF _Ref87974435 \h</w:instrText>
      </w:r>
      <w:r w:rsidR="003D1FDB">
        <w:instrText xml:space="preserve"> </w:instrText>
      </w:r>
      <w:r w:rsidR="003D1FDB">
        <w:fldChar w:fldCharType="separate"/>
      </w:r>
      <w:r w:rsidR="00373B5C">
        <w:rPr>
          <w:rFonts w:hint="eastAsia"/>
        </w:rPr>
        <w:t>图</w:t>
      </w:r>
      <w:r w:rsidR="00373B5C">
        <w:rPr>
          <w:rFonts w:hint="eastAsia"/>
        </w:rPr>
        <w:t xml:space="preserve"> </w:t>
      </w:r>
      <w:r w:rsidR="00373B5C">
        <w:rPr>
          <w:noProof/>
        </w:rPr>
        <w:t>5</w:t>
      </w:r>
      <w:r w:rsidR="003D1FDB">
        <w:fldChar w:fldCharType="end"/>
      </w:r>
      <w:r>
        <w:rPr>
          <w:rFonts w:hint="eastAsia"/>
        </w:rPr>
        <w:t>所示。</w:t>
      </w:r>
      <w:r w:rsidR="005B01A2">
        <w:rPr>
          <w:rFonts w:hint="eastAsia"/>
        </w:rPr>
        <w:t>页面分为导航栏和主体部分，导航栏上的</w:t>
      </w:r>
      <w:proofErr w:type="spellStart"/>
      <w:r w:rsidR="005B01A2">
        <w:rPr>
          <w:rFonts w:hint="eastAsia"/>
        </w:rPr>
        <w:t>C</w:t>
      </w:r>
      <w:r w:rsidR="005B01A2">
        <w:t>lixove</w:t>
      </w:r>
      <w:proofErr w:type="spellEnd"/>
      <w:r w:rsidR="005B01A2">
        <w:rPr>
          <w:rFonts w:hint="eastAsia"/>
        </w:rPr>
        <w:t>徽标链接到首页，“我的分析”链接到分析任务的列表，“帮助”链接到软件作者的信息（外部链接），点击“登入”弹出登录表单。</w:t>
      </w:r>
    </w:p>
    <w:p w14:paraId="168B9A7E" w14:textId="6B4DF2F7" w:rsidR="005B01A2" w:rsidRDefault="005B01A2" w:rsidP="0060271A">
      <w:pPr>
        <w:pStyle w:val="NormalText"/>
        <w:ind w:firstLine="440"/>
      </w:pPr>
      <w:r>
        <w:rPr>
          <w:rFonts w:hint="eastAsia"/>
        </w:rPr>
        <w:t>主体部分包含了软件标题，“采集数据”和“分析数据”按钮，点击“采集数据”的下拉菜单，能够链接到不同的数据采集工具（外部链接），点击“分析数据”跳转到任务列表。</w:t>
      </w:r>
    </w:p>
    <w:p w14:paraId="286EE445" w14:textId="14D922A1" w:rsidR="005B01A2" w:rsidRDefault="005B01A2" w:rsidP="0060271A">
      <w:pPr>
        <w:pStyle w:val="NormalText"/>
        <w:ind w:firstLine="440"/>
        <w:rPr>
          <w:rFonts w:hint="eastAsia"/>
        </w:rPr>
      </w:pPr>
      <w:r>
        <w:rPr>
          <w:rFonts w:hint="eastAsia"/>
        </w:rPr>
        <w:t>接着是软件简介、分析流程图、模型的介绍，都是静态文本。</w:t>
      </w:r>
    </w:p>
    <w:p w14:paraId="255E0FBD" w14:textId="187E8018" w:rsidR="0060271A" w:rsidRDefault="0060271A" w:rsidP="0060271A">
      <w:pPr>
        <w:pStyle w:val="Caption"/>
      </w:pPr>
      <w:r>
        <w:rPr>
          <w:noProof/>
        </w:rPr>
        <w:lastRenderedPageBreak/>
        <w:drawing>
          <wp:inline distT="0" distB="0" distL="0" distR="0" wp14:anchorId="57F38BC8" wp14:editId="6CF436DA">
            <wp:extent cx="5486400" cy="32359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E765" w14:textId="7E7127D4" w:rsidR="003D1FDB" w:rsidRPr="003D1FDB" w:rsidRDefault="003D1FDB" w:rsidP="003D1FDB">
      <w:pPr>
        <w:pStyle w:val="Caption"/>
      </w:pPr>
      <w:bookmarkStart w:id="6" w:name="_Ref8797443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B5C">
        <w:rPr>
          <w:noProof/>
        </w:rPr>
        <w:t>5</w:t>
      </w:r>
      <w:r>
        <w:fldChar w:fldCharType="end"/>
      </w:r>
      <w:bookmarkEnd w:id="6"/>
      <w:r>
        <w:t xml:space="preserve">  </w:t>
      </w:r>
      <w:r>
        <w:rPr>
          <w:rFonts w:hint="eastAsia"/>
        </w:rPr>
        <w:t>软件首页</w:t>
      </w:r>
    </w:p>
    <w:p w14:paraId="1D2331B4" w14:textId="65448D28" w:rsidR="0060271A" w:rsidRDefault="0060271A" w:rsidP="0060271A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用户首次访问软件，在导航栏的右侧点击“登录”按钮，如</w:t>
      </w:r>
      <w:r w:rsidR="00373B5C">
        <w:fldChar w:fldCharType="begin"/>
      </w:r>
      <w:r w:rsidR="00373B5C">
        <w:instrText xml:space="preserve"> </w:instrText>
      </w:r>
      <w:r w:rsidR="00373B5C">
        <w:rPr>
          <w:rFonts w:hint="eastAsia"/>
        </w:rPr>
        <w:instrText>REF _Ref87974443 \h</w:instrText>
      </w:r>
      <w:r w:rsidR="00373B5C">
        <w:instrText xml:space="preserve"> </w:instrText>
      </w:r>
      <w:r w:rsidR="00373B5C">
        <w:fldChar w:fldCharType="separate"/>
      </w:r>
      <w:r w:rsidR="00373B5C">
        <w:rPr>
          <w:rFonts w:hint="eastAsia"/>
        </w:rPr>
        <w:t>图</w:t>
      </w:r>
      <w:r w:rsidR="00373B5C">
        <w:rPr>
          <w:rFonts w:hint="eastAsia"/>
        </w:rPr>
        <w:t xml:space="preserve"> </w:t>
      </w:r>
      <w:r w:rsidR="00373B5C">
        <w:rPr>
          <w:noProof/>
        </w:rPr>
        <w:t>6</w:t>
      </w:r>
      <w:r w:rsidR="00373B5C">
        <w:fldChar w:fldCharType="end"/>
      </w:r>
      <w:r>
        <w:rPr>
          <w:rFonts w:hint="eastAsia"/>
        </w:rPr>
        <w:t>所示；如果没有账号，点击“</w:t>
      </w:r>
      <w:r>
        <w:rPr>
          <w:rFonts w:hint="eastAsia"/>
        </w:rPr>
        <w:t>不是用户</w:t>
      </w:r>
      <w:r>
        <w:rPr>
          <w:rFonts w:hint="eastAsia"/>
        </w:rPr>
        <w:t>？注册”按钮，进入注册页面。</w:t>
      </w:r>
    </w:p>
    <w:p w14:paraId="3E0EF303" w14:textId="66E0F874" w:rsidR="0060271A" w:rsidRDefault="005B01A2" w:rsidP="0060271A">
      <w:pPr>
        <w:pStyle w:val="Caption"/>
      </w:pPr>
      <w:r>
        <w:rPr>
          <w:noProof/>
        </w:rPr>
        <w:drawing>
          <wp:inline distT="0" distB="0" distL="0" distR="0" wp14:anchorId="29358C6F" wp14:editId="0CBEA6F4">
            <wp:extent cx="5486400" cy="3235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5EC5" w14:textId="188ABB58" w:rsidR="003D1FDB" w:rsidRPr="003D1FDB" w:rsidRDefault="003D1FDB" w:rsidP="003D1FDB">
      <w:pPr>
        <w:pStyle w:val="Caption"/>
      </w:pPr>
      <w:bookmarkStart w:id="7" w:name="_Ref8797444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B5C">
        <w:rPr>
          <w:noProof/>
        </w:rPr>
        <w:t>6</w:t>
      </w:r>
      <w:r>
        <w:fldChar w:fldCharType="end"/>
      </w:r>
      <w:bookmarkEnd w:id="7"/>
      <w:r>
        <w:t xml:space="preserve">  </w:t>
      </w:r>
      <w:r>
        <w:rPr>
          <w:rFonts w:hint="eastAsia"/>
        </w:rPr>
        <w:t>用户的登录页面</w:t>
      </w:r>
    </w:p>
    <w:p w14:paraId="68251C61" w14:textId="5F1BE6D3" w:rsidR="005B01A2" w:rsidRDefault="005B01A2" w:rsidP="005B01A2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）任务列表如</w:t>
      </w:r>
      <w:r w:rsidR="00373B5C">
        <w:fldChar w:fldCharType="begin"/>
      </w:r>
      <w:r w:rsidR="00373B5C">
        <w:instrText xml:space="preserve"> </w:instrText>
      </w:r>
      <w:r w:rsidR="00373B5C">
        <w:rPr>
          <w:rFonts w:hint="eastAsia"/>
        </w:rPr>
        <w:instrText>REF _Ref87974450 \h</w:instrText>
      </w:r>
      <w:r w:rsidR="00373B5C">
        <w:instrText xml:space="preserve"> </w:instrText>
      </w:r>
      <w:r w:rsidR="00373B5C">
        <w:fldChar w:fldCharType="separate"/>
      </w:r>
      <w:r w:rsidR="00373B5C">
        <w:rPr>
          <w:rFonts w:hint="eastAsia"/>
        </w:rPr>
        <w:t>图</w:t>
      </w:r>
      <w:r w:rsidR="00373B5C">
        <w:rPr>
          <w:rFonts w:hint="eastAsia"/>
        </w:rPr>
        <w:t xml:space="preserve"> </w:t>
      </w:r>
      <w:r w:rsidR="00373B5C">
        <w:rPr>
          <w:noProof/>
        </w:rPr>
        <w:t>7</w:t>
      </w:r>
      <w:r w:rsidR="00373B5C">
        <w:fldChar w:fldCharType="end"/>
      </w:r>
      <w:r>
        <w:rPr>
          <w:rFonts w:hint="eastAsia"/>
        </w:rPr>
        <w:t>所示。第</w:t>
      </w:r>
      <w:r>
        <w:rPr>
          <w:rFonts w:hint="eastAsia"/>
        </w:rPr>
        <w:t>1</w:t>
      </w:r>
      <w:r>
        <w:rPr>
          <w:rFonts w:hint="eastAsia"/>
        </w:rPr>
        <w:t>张表格列出了所有的分析任务，</w:t>
      </w:r>
      <w:proofErr w:type="gramStart"/>
      <w:r>
        <w:rPr>
          <w:rFonts w:hint="eastAsia"/>
        </w:rPr>
        <w:t>点击“</w:t>
      </w:r>
      <w:proofErr w:type="gramEnd"/>
      <w:r>
        <w:rPr>
          <w:rFonts w:hint="eastAsia"/>
        </w:rPr>
        <w:t>新建分析”按钮新建一个任务，点击“删除”按钮删除一个任务，点击任务的名称进入离开时的分析</w:t>
      </w:r>
      <w:r>
        <w:rPr>
          <w:rFonts w:hint="eastAsia"/>
        </w:rPr>
        <w:lastRenderedPageBreak/>
        <w:t>流程。第</w:t>
      </w:r>
      <w:r>
        <w:rPr>
          <w:rFonts w:hint="eastAsia"/>
        </w:rPr>
        <w:t>2</w:t>
      </w:r>
      <w:r>
        <w:rPr>
          <w:rFonts w:hint="eastAsia"/>
        </w:rPr>
        <w:t>张表格列出了所有分析任务中，异步分析（用户离开）时产生的错误信息，方便用户查看到离开时发生的异常情况。</w:t>
      </w:r>
    </w:p>
    <w:p w14:paraId="72342010" w14:textId="6A5BE68A" w:rsidR="005B01A2" w:rsidRDefault="005B01A2" w:rsidP="005B01A2">
      <w:pPr>
        <w:pStyle w:val="Caption"/>
      </w:pPr>
      <w:r>
        <w:rPr>
          <w:noProof/>
        </w:rPr>
        <w:drawing>
          <wp:inline distT="0" distB="0" distL="0" distR="0" wp14:anchorId="4DF6C789" wp14:editId="76B216BA">
            <wp:extent cx="5486400" cy="3235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361D" w14:textId="169C6F6F" w:rsidR="003D1FDB" w:rsidRPr="003D1FDB" w:rsidRDefault="003D1FDB" w:rsidP="003D1FDB">
      <w:pPr>
        <w:pStyle w:val="Caption"/>
      </w:pPr>
      <w:bookmarkStart w:id="8" w:name="_Ref8797445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B5C">
        <w:rPr>
          <w:noProof/>
        </w:rPr>
        <w:t>7</w:t>
      </w:r>
      <w:r>
        <w:fldChar w:fldCharType="end"/>
      </w:r>
      <w:bookmarkEnd w:id="8"/>
      <w:r>
        <w:t xml:space="preserve">  </w:t>
      </w:r>
      <w:r>
        <w:rPr>
          <w:rFonts w:hint="eastAsia"/>
        </w:rPr>
        <w:t>分析任务列表</w:t>
      </w:r>
    </w:p>
    <w:p w14:paraId="2D3C1F49" w14:textId="5848DA29" w:rsidR="005B01A2" w:rsidRDefault="005B01A2" w:rsidP="005B01A2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DC3DED">
        <w:rPr>
          <w:rFonts w:hint="eastAsia"/>
        </w:rPr>
        <w:t>点击“新建分析”按钮，如</w:t>
      </w:r>
      <w:r w:rsidR="00373B5C">
        <w:fldChar w:fldCharType="begin"/>
      </w:r>
      <w:r w:rsidR="00373B5C">
        <w:instrText xml:space="preserve"> </w:instrText>
      </w:r>
      <w:r w:rsidR="00373B5C">
        <w:rPr>
          <w:rFonts w:hint="eastAsia"/>
        </w:rPr>
        <w:instrText>REF _Ref87974455 \h</w:instrText>
      </w:r>
      <w:r w:rsidR="00373B5C">
        <w:instrText xml:space="preserve"> </w:instrText>
      </w:r>
      <w:r w:rsidR="00373B5C">
        <w:fldChar w:fldCharType="separate"/>
      </w:r>
      <w:r w:rsidR="00373B5C">
        <w:rPr>
          <w:rFonts w:hint="eastAsia"/>
        </w:rPr>
        <w:t>图</w:t>
      </w:r>
      <w:r w:rsidR="00373B5C">
        <w:rPr>
          <w:rFonts w:hint="eastAsia"/>
        </w:rPr>
        <w:t xml:space="preserve"> </w:t>
      </w:r>
      <w:r w:rsidR="00373B5C">
        <w:rPr>
          <w:noProof/>
        </w:rPr>
        <w:t>8</w:t>
      </w:r>
      <w:r w:rsidR="00373B5C">
        <w:fldChar w:fldCharType="end"/>
      </w:r>
      <w:r w:rsidR="00DC3DED">
        <w:rPr>
          <w:rFonts w:hint="eastAsia"/>
        </w:rPr>
        <w:t>所示。用户填写任务的名称，上传舆情数据集，点击“提交”按钮进入下一个步骤。</w:t>
      </w:r>
    </w:p>
    <w:p w14:paraId="18691BF0" w14:textId="4D6868C4" w:rsidR="00DC3DED" w:rsidRDefault="00DC3DED" w:rsidP="00DC3DED">
      <w:pPr>
        <w:pStyle w:val="Caption"/>
      </w:pPr>
      <w:r>
        <w:rPr>
          <w:noProof/>
        </w:rPr>
        <w:drawing>
          <wp:inline distT="0" distB="0" distL="0" distR="0" wp14:anchorId="19E6E63A" wp14:editId="46B6132C">
            <wp:extent cx="5486400" cy="3235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14E6" w14:textId="7052D681" w:rsidR="003D1FDB" w:rsidRPr="003D1FDB" w:rsidRDefault="003D1FDB" w:rsidP="003D1FDB">
      <w:pPr>
        <w:pStyle w:val="Caption"/>
      </w:pPr>
      <w:bookmarkStart w:id="9" w:name="_Ref8797445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B5C">
        <w:rPr>
          <w:noProof/>
        </w:rPr>
        <w:t>8</w:t>
      </w:r>
      <w:r>
        <w:fldChar w:fldCharType="end"/>
      </w:r>
      <w:bookmarkEnd w:id="9"/>
      <w:r>
        <w:t xml:space="preserve">  </w:t>
      </w:r>
      <w:r>
        <w:rPr>
          <w:rFonts w:hint="eastAsia"/>
        </w:rPr>
        <w:t>新建任务</w:t>
      </w:r>
    </w:p>
    <w:p w14:paraId="70241DA9" w14:textId="0013D6D0" w:rsidR="00DC3DED" w:rsidRDefault="00DC3DED" w:rsidP="00DC3DED">
      <w:pPr>
        <w:pStyle w:val="NormalText"/>
        <w:ind w:firstLine="440"/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）上一步跳转后，页面如</w:t>
      </w:r>
      <w:r w:rsidR="00373B5C">
        <w:fldChar w:fldCharType="begin"/>
      </w:r>
      <w:r w:rsidR="00373B5C">
        <w:instrText xml:space="preserve"> </w:instrText>
      </w:r>
      <w:r w:rsidR="00373B5C">
        <w:rPr>
          <w:rFonts w:hint="eastAsia"/>
        </w:rPr>
        <w:instrText>REF _Ref87974462 \h</w:instrText>
      </w:r>
      <w:r w:rsidR="00373B5C">
        <w:instrText xml:space="preserve"> </w:instrText>
      </w:r>
      <w:r w:rsidR="00373B5C">
        <w:fldChar w:fldCharType="separate"/>
      </w:r>
      <w:r w:rsidR="00373B5C">
        <w:rPr>
          <w:rFonts w:hint="eastAsia"/>
        </w:rPr>
        <w:t>图</w:t>
      </w:r>
      <w:r w:rsidR="00373B5C">
        <w:rPr>
          <w:rFonts w:hint="eastAsia"/>
        </w:rPr>
        <w:t xml:space="preserve"> </w:t>
      </w:r>
      <w:r w:rsidR="00373B5C">
        <w:rPr>
          <w:noProof/>
        </w:rPr>
        <w:t>9</w:t>
      </w:r>
      <w:r w:rsidR="00373B5C">
        <w:fldChar w:fldCharType="end"/>
      </w:r>
      <w:r>
        <w:rPr>
          <w:rFonts w:hint="eastAsia"/>
        </w:rPr>
        <w:t>所示。用户依次填写不同的变量，点击“提交”按钮跳转到下一个步骤。软件在数据库中记录需要分析的变量名称。</w:t>
      </w:r>
    </w:p>
    <w:p w14:paraId="40D1978B" w14:textId="2E122EAA" w:rsidR="00DC3DED" w:rsidRDefault="00DC3DED" w:rsidP="00DC3DED">
      <w:pPr>
        <w:pStyle w:val="Caption"/>
      </w:pPr>
      <w:r>
        <w:rPr>
          <w:noProof/>
        </w:rPr>
        <w:drawing>
          <wp:inline distT="0" distB="0" distL="0" distR="0" wp14:anchorId="59FBA583" wp14:editId="311A46B7">
            <wp:extent cx="5486400" cy="3235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FF7C" w14:textId="68580F84" w:rsidR="003D1FDB" w:rsidRPr="003D1FDB" w:rsidRDefault="003D1FDB" w:rsidP="003D1FDB">
      <w:pPr>
        <w:pStyle w:val="Caption"/>
      </w:pPr>
      <w:bookmarkStart w:id="10" w:name="_Ref8797446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B5C">
        <w:rPr>
          <w:noProof/>
        </w:rPr>
        <w:t>9</w:t>
      </w:r>
      <w:r>
        <w:fldChar w:fldCharType="end"/>
      </w:r>
      <w:bookmarkEnd w:id="10"/>
      <w:r>
        <w:t xml:space="preserve">  </w:t>
      </w:r>
      <w:r>
        <w:rPr>
          <w:rFonts w:hint="eastAsia"/>
        </w:rPr>
        <w:t>选定变量</w:t>
      </w:r>
    </w:p>
    <w:p w14:paraId="457950BA" w14:textId="63A9EE8A" w:rsidR="00DC3DED" w:rsidRDefault="00DC3DED" w:rsidP="00DC3DED">
      <w:pPr>
        <w:pStyle w:val="NormalText"/>
        <w:ind w:firstLine="44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）上一步跳转后，页面如</w:t>
      </w:r>
      <w:r w:rsidR="00373B5C">
        <w:fldChar w:fldCharType="begin"/>
      </w:r>
      <w:r w:rsidR="00373B5C">
        <w:instrText xml:space="preserve"> </w:instrText>
      </w:r>
      <w:r w:rsidR="00373B5C">
        <w:rPr>
          <w:rFonts w:hint="eastAsia"/>
        </w:rPr>
        <w:instrText>REF _Ref87974468 \h</w:instrText>
      </w:r>
      <w:r w:rsidR="00373B5C">
        <w:instrText xml:space="preserve"> </w:instrText>
      </w:r>
      <w:r w:rsidR="00373B5C">
        <w:fldChar w:fldCharType="separate"/>
      </w:r>
      <w:r w:rsidR="00373B5C">
        <w:rPr>
          <w:rFonts w:hint="eastAsia"/>
        </w:rPr>
        <w:t>图</w:t>
      </w:r>
      <w:r w:rsidR="00373B5C">
        <w:rPr>
          <w:rFonts w:hint="eastAsia"/>
        </w:rPr>
        <w:t xml:space="preserve"> </w:t>
      </w:r>
      <w:r w:rsidR="00373B5C">
        <w:rPr>
          <w:noProof/>
        </w:rPr>
        <w:t>10</w:t>
      </w:r>
      <w:r w:rsidR="00373B5C">
        <w:fldChar w:fldCharType="end"/>
      </w:r>
      <w:r>
        <w:rPr>
          <w:rFonts w:hint="eastAsia"/>
        </w:rPr>
        <w:t>所示。页面上的两幅图分别是描述性统计图，用户观察图像，确定采集到的数据是自己所需要的，然后点击“启动</w:t>
      </w:r>
      <w:r>
        <w:rPr>
          <w:rFonts w:hint="eastAsia"/>
        </w:rPr>
        <w:t>B</w:t>
      </w:r>
      <w:r>
        <w:t>ERT-3</w:t>
      </w:r>
      <w:r>
        <w:rPr>
          <w:rFonts w:hint="eastAsia"/>
        </w:rPr>
        <w:t>模型”。运行需要数分钟到数小时不等的时间（根据帖子数量而不同），软件异步执行这个过程，而在用户点击按钮后，直接将页面跳转回到任务列表。用户稍后应点击任务名称，彼时将会自动跳转到下一步骤的页面。软件后端依次运行</w:t>
      </w:r>
      <w:r>
        <w:rPr>
          <w:rFonts w:hint="eastAsia"/>
        </w:rPr>
        <w:t>B</w:t>
      </w:r>
      <w:r>
        <w:t>ERT-3</w:t>
      </w:r>
      <w:r>
        <w:rPr>
          <w:rFonts w:hint="eastAsia"/>
        </w:rPr>
        <w:t>模型和</w:t>
      </w:r>
      <w:r>
        <w:rPr>
          <w:rFonts w:hint="eastAsia"/>
        </w:rPr>
        <w:t>P</w:t>
      </w:r>
      <w:r>
        <w:t>CA</w:t>
      </w:r>
      <w:r>
        <w:rPr>
          <w:rFonts w:hint="eastAsia"/>
        </w:rPr>
        <w:t>算法，将结果保存到数据库中，将发生的错误登记到异步错误日志。</w:t>
      </w:r>
    </w:p>
    <w:p w14:paraId="64AD3938" w14:textId="74CFAC81" w:rsidR="00DC3DED" w:rsidRDefault="00DC3DED" w:rsidP="00DC3DED">
      <w:pPr>
        <w:pStyle w:val="Caption"/>
      </w:pPr>
      <w:r>
        <w:rPr>
          <w:noProof/>
        </w:rPr>
        <w:lastRenderedPageBreak/>
        <w:drawing>
          <wp:inline distT="0" distB="0" distL="0" distR="0" wp14:anchorId="33D8BC06" wp14:editId="49074F1A">
            <wp:extent cx="5486400" cy="3235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B856" w14:textId="24A179B5" w:rsidR="003D1FDB" w:rsidRPr="003D1FDB" w:rsidRDefault="003D1FDB" w:rsidP="003D1FDB">
      <w:pPr>
        <w:pStyle w:val="Caption"/>
      </w:pPr>
      <w:bookmarkStart w:id="11" w:name="_Ref8797446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B5C">
        <w:rPr>
          <w:noProof/>
        </w:rPr>
        <w:t>10</w:t>
      </w:r>
      <w:r>
        <w:fldChar w:fldCharType="end"/>
      </w:r>
      <w:bookmarkEnd w:id="11"/>
      <w:r>
        <w:t xml:space="preserve">  </w:t>
      </w:r>
      <w:r>
        <w:rPr>
          <w:rFonts w:hint="eastAsia"/>
        </w:rPr>
        <w:t>描述性统计和启动</w:t>
      </w:r>
      <w:r>
        <w:rPr>
          <w:rFonts w:hint="eastAsia"/>
        </w:rPr>
        <w:t>B</w:t>
      </w:r>
      <w:r>
        <w:t>ERT-3</w:t>
      </w:r>
      <w:r>
        <w:rPr>
          <w:rFonts w:hint="eastAsia"/>
        </w:rPr>
        <w:t>模型</w:t>
      </w:r>
    </w:p>
    <w:p w14:paraId="34C6DD1A" w14:textId="22B2359C" w:rsidR="00DC3DED" w:rsidRDefault="00DC3DED" w:rsidP="00DC3DED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）用户返回软件时，进入如</w:t>
      </w:r>
      <w:r w:rsidR="00373B5C">
        <w:fldChar w:fldCharType="begin"/>
      </w:r>
      <w:r w:rsidR="00373B5C">
        <w:instrText xml:space="preserve"> </w:instrText>
      </w:r>
      <w:r w:rsidR="00373B5C">
        <w:rPr>
          <w:rFonts w:hint="eastAsia"/>
        </w:rPr>
        <w:instrText>REF _Ref87974477 \h</w:instrText>
      </w:r>
      <w:r w:rsidR="00373B5C">
        <w:instrText xml:space="preserve"> </w:instrText>
      </w:r>
      <w:r w:rsidR="00373B5C">
        <w:fldChar w:fldCharType="separate"/>
      </w:r>
      <w:r w:rsidR="00373B5C">
        <w:rPr>
          <w:rFonts w:hint="eastAsia"/>
        </w:rPr>
        <w:t>图</w:t>
      </w:r>
      <w:r w:rsidR="00373B5C">
        <w:rPr>
          <w:rFonts w:hint="eastAsia"/>
        </w:rPr>
        <w:t xml:space="preserve"> </w:t>
      </w:r>
      <w:r w:rsidR="00373B5C">
        <w:rPr>
          <w:noProof/>
        </w:rPr>
        <w:t>11</w:t>
      </w:r>
      <w:r w:rsidR="00373B5C">
        <w:fldChar w:fldCharType="end"/>
      </w:r>
      <w:r>
        <w:rPr>
          <w:rFonts w:hint="eastAsia"/>
        </w:rPr>
        <w:t>所示的页面。</w:t>
      </w:r>
      <w:r w:rsidR="00FC60B8">
        <w:rPr>
          <w:rFonts w:hint="eastAsia"/>
        </w:rPr>
        <w:t>页面上显示“解释方差比例图”，用户可以在“调整横轴坐标范围”中调整图片显示的范围，点击“重绘”更新图片，以不同的横轴缩放比例观察图像。用户填写“保留维度的数量”，点击“降维”，软件执行降维，然后跳转到下一个步骤。</w:t>
      </w:r>
    </w:p>
    <w:p w14:paraId="12CE4E84" w14:textId="16746463" w:rsidR="00DC3DED" w:rsidRDefault="00FC60B8" w:rsidP="00DC3DED">
      <w:pPr>
        <w:pStyle w:val="Caption"/>
      </w:pPr>
      <w:r w:rsidRPr="00FC60B8">
        <w:drawing>
          <wp:inline distT="0" distB="0" distL="0" distR="0" wp14:anchorId="4B22F872" wp14:editId="595806AC">
            <wp:extent cx="5486400" cy="37071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D80D" w14:textId="77735EFB" w:rsidR="003D1FDB" w:rsidRPr="003D1FDB" w:rsidRDefault="003D1FDB" w:rsidP="003D1FDB">
      <w:pPr>
        <w:pStyle w:val="Caption"/>
      </w:pPr>
      <w:bookmarkStart w:id="12" w:name="_Ref87974477"/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B5C">
        <w:rPr>
          <w:noProof/>
        </w:rPr>
        <w:t>11</w:t>
      </w:r>
      <w:r>
        <w:fldChar w:fldCharType="end"/>
      </w:r>
      <w:bookmarkEnd w:id="12"/>
      <w:r>
        <w:t xml:space="preserve">  </w:t>
      </w:r>
      <w:r>
        <w:rPr>
          <w:rFonts w:hint="eastAsia"/>
        </w:rPr>
        <w:t>主成分分析</w:t>
      </w:r>
    </w:p>
    <w:p w14:paraId="50077C5A" w14:textId="1ACB9B00" w:rsidR="00FC60B8" w:rsidRDefault="00FC60B8" w:rsidP="00FC60B8">
      <w:pPr>
        <w:pStyle w:val="NormalText"/>
        <w:ind w:firstLine="44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）上一步跳转后，页面如</w:t>
      </w:r>
      <w:r w:rsidR="00373B5C">
        <w:fldChar w:fldCharType="begin"/>
      </w:r>
      <w:r w:rsidR="00373B5C">
        <w:instrText xml:space="preserve"> </w:instrText>
      </w:r>
      <w:r w:rsidR="00373B5C">
        <w:rPr>
          <w:rFonts w:hint="eastAsia"/>
        </w:rPr>
        <w:instrText>REF _Ref87974487 \h</w:instrText>
      </w:r>
      <w:r w:rsidR="00373B5C">
        <w:instrText xml:space="preserve"> </w:instrText>
      </w:r>
      <w:r w:rsidR="00373B5C">
        <w:fldChar w:fldCharType="separate"/>
      </w:r>
      <w:r w:rsidR="00373B5C">
        <w:rPr>
          <w:rFonts w:hint="eastAsia"/>
        </w:rPr>
        <w:t>图</w:t>
      </w:r>
      <w:r w:rsidR="00373B5C">
        <w:rPr>
          <w:rFonts w:hint="eastAsia"/>
        </w:rPr>
        <w:t xml:space="preserve"> </w:t>
      </w:r>
      <w:r w:rsidR="00373B5C">
        <w:rPr>
          <w:noProof/>
        </w:rPr>
        <w:t>12</w:t>
      </w:r>
      <w:r w:rsidR="00373B5C">
        <w:fldChar w:fldCharType="end"/>
      </w:r>
      <w:r>
        <w:rPr>
          <w:rFonts w:hint="eastAsia"/>
        </w:rPr>
        <w:t>所示。页面上显示了</w:t>
      </w:r>
      <w:r>
        <w:rPr>
          <w:rFonts w:hint="eastAsia"/>
        </w:rPr>
        <w:t>K</w:t>
      </w:r>
      <w:r>
        <w:rPr>
          <w:rFonts w:hint="eastAsia"/>
        </w:rPr>
        <w:t>近邻距离折线图，用户以此为依据确定</w:t>
      </w:r>
      <w:r>
        <w:rPr>
          <w:rFonts w:hint="eastAsia"/>
        </w:rPr>
        <w:t>E</w:t>
      </w:r>
      <w:r>
        <w:t>ps</w:t>
      </w:r>
      <w:r>
        <w:rPr>
          <w:rFonts w:hint="eastAsia"/>
        </w:rPr>
        <w:t>参数，</w:t>
      </w:r>
      <w:proofErr w:type="gramStart"/>
      <w:r>
        <w:rPr>
          <w:rFonts w:hint="eastAsia"/>
        </w:rPr>
        <w:t>填写到“</w:t>
      </w:r>
      <w:proofErr w:type="gramEnd"/>
      <w:r>
        <w:rPr>
          <w:rFonts w:hint="eastAsia"/>
        </w:rPr>
        <w:t>Epsilon</w:t>
      </w:r>
      <w:r>
        <w:rPr>
          <w:rFonts w:hint="eastAsia"/>
        </w:rPr>
        <w:t>”的空格中。软件执行聚类算法，然后跳转到下一个步骤。</w:t>
      </w:r>
    </w:p>
    <w:p w14:paraId="38AC1420" w14:textId="5BE2C044" w:rsidR="00FC60B8" w:rsidRDefault="00FC60B8" w:rsidP="00FC60B8">
      <w:pPr>
        <w:pStyle w:val="Caption"/>
      </w:pPr>
      <w:r w:rsidRPr="00FC60B8">
        <w:drawing>
          <wp:inline distT="0" distB="0" distL="0" distR="0" wp14:anchorId="75A772A2" wp14:editId="7C788DF8">
            <wp:extent cx="5486400" cy="3835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F667" w14:textId="6D85894C" w:rsidR="003D1FDB" w:rsidRPr="003D1FDB" w:rsidRDefault="003D1FDB" w:rsidP="003D1FDB">
      <w:pPr>
        <w:pStyle w:val="Caption"/>
      </w:pPr>
      <w:bookmarkStart w:id="13" w:name="_Ref8797448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B5C">
        <w:rPr>
          <w:noProof/>
        </w:rPr>
        <w:t>12</w:t>
      </w:r>
      <w:r>
        <w:fldChar w:fldCharType="end"/>
      </w:r>
      <w:bookmarkEnd w:id="13"/>
      <w:r>
        <w:t xml:space="preserve">  DBSCAN</w:t>
      </w:r>
      <w:r>
        <w:rPr>
          <w:rFonts w:hint="eastAsia"/>
        </w:rPr>
        <w:t>算法</w:t>
      </w:r>
    </w:p>
    <w:p w14:paraId="7AFC013E" w14:textId="4594FE38" w:rsidR="00FC60B8" w:rsidRDefault="00FC60B8" w:rsidP="00FC60B8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）上一步跳转后，页面如</w:t>
      </w:r>
      <w:r w:rsidR="00373B5C">
        <w:fldChar w:fldCharType="begin"/>
      </w:r>
      <w:r w:rsidR="00373B5C">
        <w:instrText xml:space="preserve"> </w:instrText>
      </w:r>
      <w:r w:rsidR="00373B5C">
        <w:rPr>
          <w:rFonts w:hint="eastAsia"/>
        </w:rPr>
        <w:instrText>REF _Ref87974491 \h</w:instrText>
      </w:r>
      <w:r w:rsidR="00373B5C">
        <w:instrText xml:space="preserve"> </w:instrText>
      </w:r>
      <w:r w:rsidR="00373B5C">
        <w:fldChar w:fldCharType="separate"/>
      </w:r>
      <w:r w:rsidR="00373B5C">
        <w:rPr>
          <w:rFonts w:hint="eastAsia"/>
        </w:rPr>
        <w:t>图</w:t>
      </w:r>
      <w:r w:rsidR="00373B5C">
        <w:rPr>
          <w:rFonts w:hint="eastAsia"/>
        </w:rPr>
        <w:t xml:space="preserve"> </w:t>
      </w:r>
      <w:r w:rsidR="00373B5C">
        <w:rPr>
          <w:noProof/>
        </w:rPr>
        <w:t>13</w:t>
      </w:r>
      <w:r w:rsidR="00373B5C">
        <w:fldChar w:fldCharType="end"/>
      </w:r>
      <w:r>
        <w:rPr>
          <w:rFonts w:hint="eastAsia"/>
        </w:rPr>
        <w:t>所示。页面上列出了每个舆情事件和对应的帖子数量，用户点击“查看代表性言论”，软件显示每个舆情事件对应的，文本特征最接近聚类中心的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个帖子正文，如</w:t>
      </w:r>
      <w:r w:rsidR="00373B5C">
        <w:fldChar w:fldCharType="begin"/>
      </w:r>
      <w:r w:rsidR="00373B5C">
        <w:instrText xml:space="preserve"> </w:instrText>
      </w:r>
      <w:r w:rsidR="00373B5C">
        <w:rPr>
          <w:rFonts w:hint="eastAsia"/>
        </w:rPr>
        <w:instrText>REF _Ref87974506 \h</w:instrText>
      </w:r>
      <w:r w:rsidR="00373B5C">
        <w:instrText xml:space="preserve"> </w:instrText>
      </w:r>
      <w:r w:rsidR="00373B5C">
        <w:fldChar w:fldCharType="separate"/>
      </w:r>
      <w:r w:rsidR="00373B5C">
        <w:rPr>
          <w:rFonts w:hint="eastAsia"/>
        </w:rPr>
        <w:t>图</w:t>
      </w:r>
      <w:r w:rsidR="00373B5C">
        <w:rPr>
          <w:rFonts w:hint="eastAsia"/>
        </w:rPr>
        <w:t xml:space="preserve"> </w:t>
      </w:r>
      <w:r w:rsidR="00373B5C">
        <w:rPr>
          <w:noProof/>
        </w:rPr>
        <w:t>14</w:t>
      </w:r>
      <w:r w:rsidR="00373B5C">
        <w:fldChar w:fldCharType="end"/>
      </w:r>
      <w:r>
        <w:rPr>
          <w:rFonts w:hint="eastAsia"/>
        </w:rPr>
        <w:t>所示</w:t>
      </w:r>
      <w:r w:rsidR="00977B47">
        <w:rPr>
          <w:rFonts w:hint="eastAsia"/>
        </w:rPr>
        <w:t>（代表性言论从数据集抽取，与本软件无关）</w:t>
      </w:r>
      <w:r>
        <w:rPr>
          <w:rFonts w:hint="eastAsia"/>
        </w:rPr>
        <w:t>。</w:t>
      </w:r>
    </w:p>
    <w:p w14:paraId="34A5A82A" w14:textId="5E923DB5" w:rsidR="00977B47" w:rsidRDefault="00977B47" w:rsidP="00FC60B8">
      <w:pPr>
        <w:pStyle w:val="NormalText"/>
        <w:ind w:firstLine="440"/>
        <w:rPr>
          <w:rFonts w:hint="eastAsia"/>
        </w:rPr>
      </w:pPr>
      <w:r>
        <w:rPr>
          <w:rFonts w:hint="eastAsia"/>
        </w:rPr>
        <w:t>页面上还显示了影响力指标的频率分布直方图。</w:t>
      </w:r>
      <w:r>
        <w:rPr>
          <w:rFonts w:hint="eastAsia"/>
        </w:rPr>
        <w:t>用户填写“等间隔采样次数”和“影响力衰减率”参数，点击“生成舆情的时间序列”按钮</w:t>
      </w:r>
      <w:r>
        <w:rPr>
          <w:rFonts w:hint="eastAsia"/>
        </w:rPr>
        <w:t>，软件生成事件的时间序列，然后跳转到下一个步骤。</w:t>
      </w:r>
    </w:p>
    <w:p w14:paraId="6CDA3BC2" w14:textId="4CA6AC47" w:rsidR="00FC60B8" w:rsidRDefault="00FC60B8" w:rsidP="00FC60B8">
      <w:pPr>
        <w:pStyle w:val="Caption"/>
      </w:pPr>
      <w:r w:rsidRPr="00FC60B8">
        <w:lastRenderedPageBreak/>
        <w:drawing>
          <wp:inline distT="0" distB="0" distL="0" distR="0" wp14:anchorId="05C7F11E" wp14:editId="5D8704C5">
            <wp:extent cx="5486400" cy="4384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0EC3" w14:textId="29E23A18" w:rsidR="003D1FDB" w:rsidRPr="003D1FDB" w:rsidRDefault="003D1FDB" w:rsidP="003D1FDB">
      <w:pPr>
        <w:pStyle w:val="Caption"/>
      </w:pPr>
      <w:bookmarkStart w:id="14" w:name="_Ref87974491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B5C">
        <w:rPr>
          <w:noProof/>
        </w:rPr>
        <w:t>13</w:t>
      </w:r>
      <w:r>
        <w:fldChar w:fldCharType="end"/>
      </w:r>
      <w:bookmarkEnd w:id="14"/>
      <w:r>
        <w:t xml:space="preserve">  </w:t>
      </w:r>
      <w:r>
        <w:rPr>
          <w:rFonts w:hint="eastAsia"/>
        </w:rPr>
        <w:t>事件的时间序列</w:t>
      </w:r>
    </w:p>
    <w:p w14:paraId="556D9639" w14:textId="78E7B773" w:rsidR="00977B47" w:rsidRDefault="00977B47" w:rsidP="00977B47">
      <w:pPr>
        <w:pStyle w:val="Caption"/>
      </w:pPr>
      <w:r>
        <w:rPr>
          <w:noProof/>
        </w:rPr>
        <w:drawing>
          <wp:inline distT="0" distB="0" distL="0" distR="0" wp14:anchorId="023A758A" wp14:editId="269DCA10">
            <wp:extent cx="5486400" cy="3235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4EB" w14:textId="16DEB1C7" w:rsidR="003D1FDB" w:rsidRPr="003D1FDB" w:rsidRDefault="003D1FDB" w:rsidP="003D1FDB">
      <w:pPr>
        <w:pStyle w:val="Caption"/>
      </w:pPr>
      <w:bookmarkStart w:id="15" w:name="_Ref8797450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B5C">
        <w:rPr>
          <w:noProof/>
        </w:rPr>
        <w:t>14</w:t>
      </w:r>
      <w:r>
        <w:fldChar w:fldCharType="end"/>
      </w:r>
      <w:bookmarkEnd w:id="15"/>
      <w:r>
        <w:t xml:space="preserve">  </w:t>
      </w:r>
      <w:r>
        <w:rPr>
          <w:rFonts w:hint="eastAsia"/>
        </w:rPr>
        <w:t>事件的代表性言论</w:t>
      </w:r>
    </w:p>
    <w:p w14:paraId="55AF8506" w14:textId="1FF7259A" w:rsidR="00977B47" w:rsidRDefault="00977B47" w:rsidP="00977B47">
      <w:pPr>
        <w:pStyle w:val="NormalText"/>
        <w:ind w:firstLine="440"/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）上一步跳转后，页面如</w:t>
      </w:r>
      <w:r w:rsidR="00373B5C">
        <w:fldChar w:fldCharType="begin"/>
      </w:r>
      <w:r w:rsidR="00373B5C">
        <w:instrText xml:space="preserve"> </w:instrText>
      </w:r>
      <w:r w:rsidR="00373B5C">
        <w:rPr>
          <w:rFonts w:hint="eastAsia"/>
        </w:rPr>
        <w:instrText>REF _Ref87974515 \h</w:instrText>
      </w:r>
      <w:r w:rsidR="00373B5C">
        <w:instrText xml:space="preserve"> </w:instrText>
      </w:r>
      <w:r w:rsidR="00373B5C">
        <w:fldChar w:fldCharType="separate"/>
      </w:r>
      <w:r w:rsidR="00373B5C">
        <w:rPr>
          <w:rFonts w:hint="eastAsia"/>
        </w:rPr>
        <w:t>图</w:t>
      </w:r>
      <w:r w:rsidR="00373B5C">
        <w:rPr>
          <w:rFonts w:hint="eastAsia"/>
        </w:rPr>
        <w:t xml:space="preserve"> </w:t>
      </w:r>
      <w:r w:rsidR="00373B5C">
        <w:rPr>
          <w:noProof/>
        </w:rPr>
        <w:t>15</w:t>
      </w:r>
      <w:r w:rsidR="00373B5C">
        <w:fldChar w:fldCharType="end"/>
      </w:r>
      <w:r>
        <w:rPr>
          <w:rFonts w:hint="eastAsia"/>
        </w:rPr>
        <w:t>所示。用户首先搜索用户编号，点击“搜索”按钮后软件生成“设置</w:t>
      </w:r>
      <w:r>
        <w:rPr>
          <w:rFonts w:hint="eastAsia"/>
        </w:rPr>
        <w:t>G</w:t>
      </w:r>
      <w:r>
        <w:t xml:space="preserve">ranger … </w:t>
      </w:r>
      <w:r>
        <w:rPr>
          <w:rFonts w:hint="eastAsia"/>
        </w:rPr>
        <w:t>参数”表单的内容，如</w:t>
      </w:r>
      <w:r w:rsidR="00373B5C">
        <w:fldChar w:fldCharType="begin"/>
      </w:r>
      <w:r w:rsidR="00373B5C">
        <w:instrText xml:space="preserve"> </w:instrText>
      </w:r>
      <w:r w:rsidR="00373B5C">
        <w:rPr>
          <w:rFonts w:hint="eastAsia"/>
        </w:rPr>
        <w:instrText>REF _Ref87974520 \h</w:instrText>
      </w:r>
      <w:r w:rsidR="00373B5C">
        <w:instrText xml:space="preserve"> </w:instrText>
      </w:r>
      <w:r w:rsidR="00373B5C">
        <w:fldChar w:fldCharType="separate"/>
      </w:r>
      <w:r w:rsidR="00373B5C">
        <w:rPr>
          <w:rFonts w:hint="eastAsia"/>
        </w:rPr>
        <w:t>图</w:t>
      </w:r>
      <w:r w:rsidR="00373B5C">
        <w:rPr>
          <w:rFonts w:hint="eastAsia"/>
        </w:rPr>
        <w:t xml:space="preserve"> </w:t>
      </w:r>
      <w:r w:rsidR="00373B5C">
        <w:rPr>
          <w:noProof/>
        </w:rPr>
        <w:t>16</w:t>
      </w:r>
      <w:r w:rsidR="00373B5C">
        <w:fldChar w:fldCharType="end"/>
      </w:r>
      <w:r>
        <w:rPr>
          <w:rFonts w:hint="eastAsia"/>
        </w:rPr>
        <w:t>所示。</w:t>
      </w:r>
    </w:p>
    <w:p w14:paraId="141FEE0B" w14:textId="56128D17" w:rsidR="00977B47" w:rsidRDefault="00977B47" w:rsidP="00977B47">
      <w:pPr>
        <w:pStyle w:val="Caption"/>
      </w:pPr>
      <w:r>
        <w:rPr>
          <w:noProof/>
        </w:rPr>
        <w:drawing>
          <wp:inline distT="0" distB="0" distL="0" distR="0" wp14:anchorId="5F64A2DE" wp14:editId="413888A8">
            <wp:extent cx="5486400" cy="32359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9FB9" w14:textId="560C22EC" w:rsidR="003D1FDB" w:rsidRPr="003D1FDB" w:rsidRDefault="003D1FDB" w:rsidP="003D1FDB">
      <w:pPr>
        <w:pStyle w:val="Caption"/>
      </w:pPr>
      <w:bookmarkStart w:id="16" w:name="_Ref8797451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B5C">
        <w:rPr>
          <w:noProof/>
        </w:rPr>
        <w:t>15</w:t>
      </w:r>
      <w:r>
        <w:fldChar w:fldCharType="end"/>
      </w:r>
      <w:bookmarkEnd w:id="16"/>
      <w:r>
        <w:t xml:space="preserve">  </w:t>
      </w:r>
      <w:r>
        <w:rPr>
          <w:rFonts w:hint="eastAsia"/>
        </w:rPr>
        <w:t>Gra</w:t>
      </w:r>
      <w:r>
        <w:t>nger</w:t>
      </w:r>
      <w:r>
        <w:rPr>
          <w:rFonts w:hint="eastAsia"/>
        </w:rPr>
        <w:t>因果检验：搜索用户</w:t>
      </w:r>
    </w:p>
    <w:p w14:paraId="5BEBA1B7" w14:textId="1C205B3B" w:rsidR="00977B47" w:rsidRDefault="00977B47" w:rsidP="00977B47">
      <w:pPr>
        <w:pStyle w:val="Caption"/>
      </w:pPr>
      <w:r>
        <w:rPr>
          <w:noProof/>
        </w:rPr>
        <w:drawing>
          <wp:inline distT="0" distB="0" distL="0" distR="0" wp14:anchorId="25CBDE3E" wp14:editId="41A7773C">
            <wp:extent cx="5486400" cy="32359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B137" w14:textId="067C6CD5" w:rsidR="003D1FDB" w:rsidRPr="003D1FDB" w:rsidRDefault="003D1FDB" w:rsidP="003D1FDB">
      <w:pPr>
        <w:pStyle w:val="Caption"/>
      </w:pPr>
      <w:bookmarkStart w:id="17" w:name="_Ref8797452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B5C">
        <w:rPr>
          <w:noProof/>
        </w:rPr>
        <w:t>16</w:t>
      </w:r>
      <w:r>
        <w:fldChar w:fldCharType="end"/>
      </w:r>
      <w:bookmarkEnd w:id="17"/>
      <w:r>
        <w:t xml:space="preserve">  </w:t>
      </w:r>
      <w:r>
        <w:rPr>
          <w:rFonts w:hint="eastAsia"/>
        </w:rPr>
        <w:t>Granger</w:t>
      </w:r>
      <w:r>
        <w:rPr>
          <w:rFonts w:hint="eastAsia"/>
        </w:rPr>
        <w:t>因果检验：运行模型</w:t>
      </w:r>
    </w:p>
    <w:p w14:paraId="25FD03EB" w14:textId="23D3B21F" w:rsidR="00977B47" w:rsidRDefault="00977B47" w:rsidP="00977B47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）用户填写表单内容，点击“检验”。软件异步执行</w:t>
      </w:r>
      <w:r>
        <w:rPr>
          <w:rFonts w:hint="eastAsia"/>
        </w:rPr>
        <w:t>G</w:t>
      </w:r>
      <w:r>
        <w:t>ranger</w:t>
      </w:r>
      <w:r>
        <w:rPr>
          <w:rFonts w:hint="eastAsia"/>
        </w:rPr>
        <w:t>检验结果，然后在页面上更新检验结果，如</w:t>
      </w:r>
      <w:r w:rsidR="00373B5C">
        <w:fldChar w:fldCharType="begin"/>
      </w:r>
      <w:r w:rsidR="00373B5C">
        <w:instrText xml:space="preserve"> </w:instrText>
      </w:r>
      <w:r w:rsidR="00373B5C">
        <w:rPr>
          <w:rFonts w:hint="eastAsia"/>
        </w:rPr>
        <w:instrText>REF _Ref87974525 \h</w:instrText>
      </w:r>
      <w:r w:rsidR="00373B5C">
        <w:instrText xml:space="preserve"> </w:instrText>
      </w:r>
      <w:r w:rsidR="00373B5C">
        <w:fldChar w:fldCharType="separate"/>
      </w:r>
      <w:r w:rsidR="00373B5C">
        <w:rPr>
          <w:rFonts w:hint="eastAsia"/>
        </w:rPr>
        <w:t>图</w:t>
      </w:r>
      <w:r w:rsidR="00373B5C">
        <w:rPr>
          <w:rFonts w:hint="eastAsia"/>
        </w:rPr>
        <w:t xml:space="preserve"> </w:t>
      </w:r>
      <w:r w:rsidR="00373B5C">
        <w:rPr>
          <w:noProof/>
        </w:rPr>
        <w:t>17</w:t>
      </w:r>
      <w:r w:rsidR="00373B5C">
        <w:fldChar w:fldCharType="end"/>
      </w:r>
      <w:r>
        <w:rPr>
          <w:rFonts w:hint="eastAsia"/>
        </w:rPr>
        <w:t>所示。</w:t>
      </w:r>
    </w:p>
    <w:p w14:paraId="0FB7E008" w14:textId="1442E40A" w:rsidR="00977B47" w:rsidRDefault="003D1FDB" w:rsidP="00977B47">
      <w:pPr>
        <w:pStyle w:val="Caption"/>
      </w:pPr>
      <w:r>
        <w:rPr>
          <w:noProof/>
        </w:rPr>
        <w:lastRenderedPageBreak/>
        <w:drawing>
          <wp:inline distT="0" distB="0" distL="0" distR="0" wp14:anchorId="5DDC65F3" wp14:editId="51DF9E95">
            <wp:extent cx="5486400" cy="32359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0A67" w14:textId="6AB26401" w:rsidR="003D1FDB" w:rsidRPr="003D1FDB" w:rsidRDefault="003D1FDB" w:rsidP="003D1FDB">
      <w:pPr>
        <w:pStyle w:val="Caption"/>
      </w:pPr>
      <w:bookmarkStart w:id="18" w:name="_Ref8797452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B5C">
        <w:rPr>
          <w:noProof/>
        </w:rPr>
        <w:t>17</w:t>
      </w:r>
      <w:r>
        <w:fldChar w:fldCharType="end"/>
      </w:r>
      <w:bookmarkEnd w:id="18"/>
      <w:r>
        <w:t xml:space="preserve">  </w:t>
      </w:r>
      <w:r>
        <w:rPr>
          <w:rFonts w:hint="eastAsia"/>
        </w:rPr>
        <w:t>Granger</w:t>
      </w:r>
      <w:r>
        <w:rPr>
          <w:rFonts w:hint="eastAsia"/>
        </w:rPr>
        <w:t>因果检验：计算结果</w:t>
      </w:r>
    </w:p>
    <w:p w14:paraId="7386EFC0" w14:textId="5DDD93DD" w:rsidR="003D1FDB" w:rsidRPr="003D1FDB" w:rsidRDefault="003D1FDB" w:rsidP="003D1FDB">
      <w:pPr>
        <w:pStyle w:val="NormalText"/>
        <w:ind w:firstLine="440"/>
        <w:rPr>
          <w:rFonts w:hint="eastAsia"/>
        </w:rPr>
      </w:pPr>
      <w:r>
        <w:rPr>
          <w:rFonts w:hint="eastAsia"/>
        </w:rPr>
        <w:t>至此，用户获取了所需结果，分析流程结束。用户离开软件并重新返回时，可以重复（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）步骤，从一个发帖者开始，不断分析舆情事件的因果关系链路。</w:t>
      </w:r>
    </w:p>
    <w:sectPr w:rsidR="003D1FDB" w:rsidRPr="003D1FDB">
      <w:headerReference w:type="default" r:id="rId31"/>
      <w:footerReference w:type="default" r:id="rId32"/>
      <w:footnotePr>
        <w:numRestart w:val="eachPage"/>
      </w:footnotePr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B3F6F" w14:textId="77777777" w:rsidR="006130B0" w:rsidRDefault="006130B0" w:rsidP="0064633B">
      <w:pPr>
        <w:spacing w:after="0" w:line="240" w:lineRule="auto"/>
      </w:pPr>
      <w:r>
        <w:separator/>
      </w:r>
    </w:p>
  </w:endnote>
  <w:endnote w:type="continuationSeparator" w:id="0">
    <w:p w14:paraId="03845B7B" w14:textId="77777777" w:rsidR="006130B0" w:rsidRDefault="006130B0" w:rsidP="00646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589E1" w14:textId="77777777" w:rsidR="00373B5C" w:rsidRDefault="00373B5C" w:rsidP="00373B5C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9C243" w14:textId="77777777" w:rsidR="006130B0" w:rsidRDefault="006130B0" w:rsidP="0064633B">
      <w:pPr>
        <w:spacing w:after="0" w:line="240" w:lineRule="auto"/>
      </w:pPr>
      <w:r>
        <w:separator/>
      </w:r>
    </w:p>
  </w:footnote>
  <w:footnote w:type="continuationSeparator" w:id="0">
    <w:p w14:paraId="7DA43BDD" w14:textId="77777777" w:rsidR="006130B0" w:rsidRDefault="006130B0" w:rsidP="0064633B">
      <w:pPr>
        <w:spacing w:after="0" w:line="240" w:lineRule="auto"/>
      </w:pPr>
      <w:r>
        <w:continuationSeparator/>
      </w:r>
    </w:p>
  </w:footnote>
  <w:footnote w:id="1">
    <w:p w14:paraId="0A7659EA" w14:textId="129221A4" w:rsidR="002E6F2F" w:rsidRDefault="002E6F2F">
      <w:pPr>
        <w:pStyle w:val="FootnoteText"/>
        <w:rPr>
          <w:rFonts w:hint="eastAsia"/>
        </w:rPr>
      </w:pPr>
      <w:r>
        <w:rPr>
          <w:rStyle w:val="FootnoteReference"/>
        </w:rPr>
        <w:footnoteRef/>
      </w:r>
      <w:r>
        <w:t xml:space="preserve"> </w:t>
      </w:r>
      <w:r w:rsidRPr="002E6F2F">
        <w:t xml:space="preserve">Sander, </w:t>
      </w:r>
      <w:proofErr w:type="spellStart"/>
      <w:r w:rsidRPr="002E6F2F">
        <w:t>Jörg</w:t>
      </w:r>
      <w:proofErr w:type="spellEnd"/>
      <w:r w:rsidRPr="002E6F2F">
        <w:t xml:space="preserve">, et al. "Density-based clustering in spatial databases: The algorithm </w:t>
      </w:r>
      <w:proofErr w:type="spellStart"/>
      <w:r w:rsidRPr="002E6F2F">
        <w:t>gdbscan</w:t>
      </w:r>
      <w:proofErr w:type="spellEnd"/>
      <w:r w:rsidRPr="002E6F2F">
        <w:t xml:space="preserve"> and its applications." </w:t>
      </w:r>
      <w:r w:rsidRPr="002E6F2F">
        <w:rPr>
          <w:i/>
          <w:iCs/>
        </w:rPr>
        <w:t>Data mining and knowledge discovery</w:t>
      </w:r>
      <w:r w:rsidRPr="002E6F2F">
        <w:t> 2.2 (1998): 169-194.</w:t>
      </w:r>
    </w:p>
  </w:footnote>
  <w:footnote w:id="2">
    <w:p w14:paraId="7F60143E" w14:textId="5DC34366" w:rsidR="009F28DB" w:rsidRDefault="009F28DB">
      <w:pPr>
        <w:pStyle w:val="FootnoteText"/>
        <w:rPr>
          <w:rFonts w:hint="eastAsia"/>
        </w:rPr>
      </w:pPr>
      <w:r>
        <w:rPr>
          <w:rStyle w:val="FootnoteReference"/>
        </w:rPr>
        <w:footnoteRef/>
      </w:r>
      <w:r>
        <w:t xml:space="preserve"> </w:t>
      </w:r>
      <w:r w:rsidRPr="009F28DB">
        <w:t>Eichler, Michael (2012). </w:t>
      </w:r>
      <w:hyperlink r:id="rId1" w:history="1">
        <w:r w:rsidRPr="009F28DB">
          <w:rPr>
            <w:rStyle w:val="Hyperlink"/>
          </w:rPr>
          <w:t>"Causal Inference in Time Series Analysis"</w:t>
        </w:r>
      </w:hyperlink>
      <w:r w:rsidRPr="009F28DB">
        <w:t xml:space="preserve"> (PDF). In </w:t>
      </w:r>
      <w:proofErr w:type="spellStart"/>
      <w:r w:rsidRPr="009F28DB">
        <w:t>Berzuini</w:t>
      </w:r>
      <w:proofErr w:type="spellEnd"/>
      <w:r w:rsidRPr="009F28DB">
        <w:t>, Carlo (ed.). </w:t>
      </w:r>
      <w:proofErr w:type="gramStart"/>
      <w:r w:rsidRPr="009F28DB">
        <w:rPr>
          <w:i/>
          <w:iCs/>
        </w:rPr>
        <w:t>Causality :</w:t>
      </w:r>
      <w:proofErr w:type="gramEnd"/>
      <w:r w:rsidRPr="009F28DB">
        <w:rPr>
          <w:i/>
          <w:iCs/>
        </w:rPr>
        <w:t xml:space="preserve"> statistical perspectives and applications</w:t>
      </w:r>
      <w:r w:rsidRPr="009F28DB">
        <w:t> (3rd ed.). Hoboken, N.J.: Wiley. pp. 327–352. </w:t>
      </w:r>
      <w:hyperlink r:id="rId2" w:tooltip="ISBN (identifier)" w:history="1">
        <w:r w:rsidRPr="009F28DB">
          <w:rPr>
            <w:rStyle w:val="Hyperlink"/>
          </w:rPr>
          <w:t>ISBN</w:t>
        </w:r>
      </w:hyperlink>
      <w:r w:rsidRPr="009F28DB">
        <w:t> </w:t>
      </w:r>
      <w:hyperlink r:id="rId3" w:tooltip="Special:BookSources/978-0470665565" w:history="1">
        <w:r w:rsidRPr="009F28DB">
          <w:rPr>
            <w:rStyle w:val="Hyperlink"/>
          </w:rPr>
          <w:t>978-0470665565</w:t>
        </w:r>
      </w:hyperlink>
      <w:r w:rsidRPr="009F28DB">
        <w:t>.</w:t>
      </w:r>
    </w:p>
  </w:footnote>
  <w:footnote w:id="3">
    <w:p w14:paraId="3CF42E10" w14:textId="376E62F7" w:rsidR="009F28DB" w:rsidRDefault="009F28DB">
      <w:pPr>
        <w:pStyle w:val="FootnoteText"/>
        <w:rPr>
          <w:rFonts w:hint="eastAsia"/>
        </w:rPr>
      </w:pPr>
      <w:r>
        <w:rPr>
          <w:rStyle w:val="FootnoteReference"/>
        </w:rPr>
        <w:footnoteRef/>
      </w:r>
      <w:r>
        <w:t xml:space="preserve"> </w:t>
      </w:r>
      <w:r w:rsidRPr="009F28DB">
        <w:t>Granger, C.W.J. (1980). "Testing for causality: A personal viewpoint". </w:t>
      </w:r>
      <w:r w:rsidRPr="009F28DB">
        <w:rPr>
          <w:i/>
          <w:iCs/>
        </w:rPr>
        <w:t>Journal of Economic Dynamics and Control</w:t>
      </w:r>
      <w:r w:rsidRPr="009F28DB">
        <w:t>. </w:t>
      </w:r>
      <w:r w:rsidRPr="009F28DB">
        <w:rPr>
          <w:b/>
          <w:bCs/>
        </w:rPr>
        <w:t>2</w:t>
      </w:r>
      <w:r w:rsidRPr="009F28DB">
        <w:t>: 329–352. </w:t>
      </w:r>
      <w:hyperlink r:id="rId4" w:tooltip="Doi (identifier)" w:history="1">
        <w:r w:rsidRPr="009F28DB">
          <w:rPr>
            <w:rStyle w:val="Hyperlink"/>
          </w:rPr>
          <w:t>doi</w:t>
        </w:r>
      </w:hyperlink>
      <w:r w:rsidRPr="009F28DB">
        <w:t>:</w:t>
      </w:r>
      <w:hyperlink r:id="rId5" w:history="1">
        <w:r w:rsidRPr="009F28DB">
          <w:rPr>
            <w:rStyle w:val="Hyperlink"/>
          </w:rPr>
          <w:t>10.1016/0165-1889(80)90069-X</w:t>
        </w:r>
      </w:hyperlink>
      <w:r w:rsidRPr="009F28DB"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98E90" w14:textId="0657E150" w:rsidR="00A57890" w:rsidRDefault="009B1B3C" w:rsidP="00A57890">
    <w:pPr>
      <w:pStyle w:val="Header"/>
      <w:pBdr>
        <w:bottom w:val="single" w:sz="4" w:space="1" w:color="auto"/>
      </w:pBdr>
      <w:rPr>
        <w:rFonts w:hint="eastAsia"/>
      </w:rPr>
    </w:pPr>
    <w:r w:rsidRPr="009B1B3C">
      <w:rPr>
        <w:rFonts w:hint="eastAsia"/>
      </w:rPr>
      <w:t>舆情事件的</w:t>
    </w:r>
    <w:r w:rsidRPr="009B1B3C">
      <w:t>Granger</w:t>
    </w:r>
    <w:r w:rsidRPr="009B1B3C">
      <w:rPr>
        <w:rFonts w:hint="eastAsia"/>
      </w:rPr>
      <w:t>因果检验</w:t>
    </w:r>
    <w:r w:rsidR="00A57890">
      <w:rPr>
        <w:rFonts w:hint="eastAsia"/>
      </w:rPr>
      <w:t>软件</w:t>
    </w:r>
    <w:r w:rsidR="00A57890">
      <w:rPr>
        <w:rFonts w:hint="eastAsia"/>
      </w:rPr>
      <w:t>V</w:t>
    </w:r>
    <w:r w:rsidR="00A57890">
      <w:t>1.0</w:t>
    </w:r>
    <w:r w:rsidR="009655FC">
      <w:tab/>
    </w:r>
    <w:r w:rsidR="009655FC">
      <w:tab/>
    </w:r>
    <w:r w:rsidR="009655FC">
      <w:fldChar w:fldCharType="begin"/>
    </w:r>
    <w:r w:rsidR="009655FC">
      <w:instrText xml:space="preserve"> PAGE   \* MERGEFORMAT </w:instrText>
    </w:r>
    <w:r w:rsidR="009655FC">
      <w:fldChar w:fldCharType="separate"/>
    </w:r>
    <w:r w:rsidR="009655FC">
      <w:rPr>
        <w:noProof/>
      </w:rPr>
      <w:t>1</w:t>
    </w:r>
    <w:r w:rsidR="009655FC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1118C"/>
    <w:multiLevelType w:val="hybridMultilevel"/>
    <w:tmpl w:val="C0621DFA"/>
    <w:lvl w:ilvl="0" w:tplc="840AD29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" w15:restartNumberingAfterBreak="0">
    <w:nsid w:val="120D1E9E"/>
    <w:multiLevelType w:val="multilevel"/>
    <w:tmpl w:val="4A6210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1823A82"/>
    <w:multiLevelType w:val="hybridMultilevel"/>
    <w:tmpl w:val="AF7E1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4D0989"/>
    <w:multiLevelType w:val="hybridMultilevel"/>
    <w:tmpl w:val="1A54546C"/>
    <w:lvl w:ilvl="0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4" w15:restartNumberingAfterBreak="0">
    <w:nsid w:val="3BD779A6"/>
    <w:multiLevelType w:val="hybridMultilevel"/>
    <w:tmpl w:val="2A3C99E8"/>
    <w:lvl w:ilvl="0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5" w15:restartNumberingAfterBreak="0">
    <w:nsid w:val="46836185"/>
    <w:multiLevelType w:val="hybridMultilevel"/>
    <w:tmpl w:val="8E3E4746"/>
    <w:lvl w:ilvl="0" w:tplc="C1D81DDA">
      <w:start w:val="1"/>
      <w:numFmt w:val="decimal"/>
      <w:lvlText w:val="（%1）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6" w15:restartNumberingAfterBreak="0">
    <w:nsid w:val="470B3BAB"/>
    <w:multiLevelType w:val="multilevel"/>
    <w:tmpl w:val="E872FC1E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eastAsia="Yu Gothic UI Semibold"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3A10591"/>
    <w:multiLevelType w:val="hybridMultilevel"/>
    <w:tmpl w:val="E3D03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D17635"/>
    <w:multiLevelType w:val="hybridMultilevel"/>
    <w:tmpl w:val="072C9DB6"/>
    <w:lvl w:ilvl="0" w:tplc="333E2476">
      <w:start w:val="1"/>
      <w:numFmt w:val="decimal"/>
      <w:lvlText w:val="（%1）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9" w15:restartNumberingAfterBreak="0">
    <w:nsid w:val="70787ADB"/>
    <w:multiLevelType w:val="hybridMultilevel"/>
    <w:tmpl w:val="8828FE9C"/>
    <w:lvl w:ilvl="0" w:tplc="5BE6F974">
      <w:start w:val="1"/>
      <w:numFmt w:val="decimal"/>
      <w:lvlText w:val="（%1）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0" w15:restartNumberingAfterBreak="0">
    <w:nsid w:val="79F87433"/>
    <w:multiLevelType w:val="hybridMultilevel"/>
    <w:tmpl w:val="CAB8B0A0"/>
    <w:lvl w:ilvl="0" w:tplc="9948D924">
      <w:start w:val="1"/>
      <w:numFmt w:val="decimal"/>
      <w:lvlText w:val="（%1）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6"/>
  </w:num>
  <w:num w:numId="5">
    <w:abstractNumId w:val="8"/>
  </w:num>
  <w:num w:numId="6">
    <w:abstractNumId w:val="10"/>
  </w:num>
  <w:num w:numId="7">
    <w:abstractNumId w:val="4"/>
  </w:num>
  <w:num w:numId="8">
    <w:abstractNumId w:val="3"/>
  </w:num>
  <w:num w:numId="9">
    <w:abstractNumId w:val="9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B3C"/>
    <w:rsid w:val="000640BA"/>
    <w:rsid w:val="00090C47"/>
    <w:rsid w:val="000A0439"/>
    <w:rsid w:val="000B1168"/>
    <w:rsid w:val="000F4CB1"/>
    <w:rsid w:val="000F6C7F"/>
    <w:rsid w:val="00123ACE"/>
    <w:rsid w:val="0012618B"/>
    <w:rsid w:val="00142643"/>
    <w:rsid w:val="00192678"/>
    <w:rsid w:val="001977E9"/>
    <w:rsid w:val="001B02E8"/>
    <w:rsid w:val="002A633F"/>
    <w:rsid w:val="002E6F2F"/>
    <w:rsid w:val="00330D33"/>
    <w:rsid w:val="00373B5C"/>
    <w:rsid w:val="003A76E1"/>
    <w:rsid w:val="003D1FDB"/>
    <w:rsid w:val="003F7B66"/>
    <w:rsid w:val="00410909"/>
    <w:rsid w:val="00444F4F"/>
    <w:rsid w:val="0044764D"/>
    <w:rsid w:val="004825C0"/>
    <w:rsid w:val="00483924"/>
    <w:rsid w:val="004B06F6"/>
    <w:rsid w:val="004E77B5"/>
    <w:rsid w:val="004F6053"/>
    <w:rsid w:val="00550E47"/>
    <w:rsid w:val="00552AE8"/>
    <w:rsid w:val="0055456C"/>
    <w:rsid w:val="00574E92"/>
    <w:rsid w:val="005B01A2"/>
    <w:rsid w:val="005C40E2"/>
    <w:rsid w:val="005D2CCE"/>
    <w:rsid w:val="0060271A"/>
    <w:rsid w:val="006130B0"/>
    <w:rsid w:val="0064633B"/>
    <w:rsid w:val="00660FF3"/>
    <w:rsid w:val="00696D51"/>
    <w:rsid w:val="006A108C"/>
    <w:rsid w:val="006A2FFE"/>
    <w:rsid w:val="006A5AB9"/>
    <w:rsid w:val="006B4200"/>
    <w:rsid w:val="00781393"/>
    <w:rsid w:val="00801488"/>
    <w:rsid w:val="00854395"/>
    <w:rsid w:val="0085786E"/>
    <w:rsid w:val="009655FC"/>
    <w:rsid w:val="00977B47"/>
    <w:rsid w:val="009B1B3C"/>
    <w:rsid w:val="009F28DB"/>
    <w:rsid w:val="00A3545B"/>
    <w:rsid w:val="00A57890"/>
    <w:rsid w:val="00AA5C7F"/>
    <w:rsid w:val="00AA5EC6"/>
    <w:rsid w:val="00AB2E41"/>
    <w:rsid w:val="00AF596B"/>
    <w:rsid w:val="00B11536"/>
    <w:rsid w:val="00B26C4B"/>
    <w:rsid w:val="00B3641D"/>
    <w:rsid w:val="00B50F1E"/>
    <w:rsid w:val="00BD3DA4"/>
    <w:rsid w:val="00BD3E33"/>
    <w:rsid w:val="00C20321"/>
    <w:rsid w:val="00C43873"/>
    <w:rsid w:val="00C63C8A"/>
    <w:rsid w:val="00C66334"/>
    <w:rsid w:val="00D23300"/>
    <w:rsid w:val="00D5399C"/>
    <w:rsid w:val="00D71544"/>
    <w:rsid w:val="00DC3DED"/>
    <w:rsid w:val="00DF03DD"/>
    <w:rsid w:val="00EA70ED"/>
    <w:rsid w:val="00F053A9"/>
    <w:rsid w:val="00F83AC2"/>
    <w:rsid w:val="00FC6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978A1D"/>
  <w15:chartTrackingRefBased/>
  <w15:docId w15:val="{B1C313F8-8CDC-4445-A1DF-12468C97B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544"/>
    <w:pPr>
      <w:spacing w:after="120" w:line="276" w:lineRule="auto"/>
    </w:pPr>
    <w:rPr>
      <w:rFonts w:ascii="Times New Roman" w:eastAsia="宋体" w:hAnsi="Times New Roman"/>
    </w:rPr>
  </w:style>
  <w:style w:type="paragraph" w:styleId="Heading1">
    <w:name w:val="heading 1"/>
    <w:basedOn w:val="Normal"/>
    <w:next w:val="NormalText"/>
    <w:link w:val="Heading1Char"/>
    <w:uiPriority w:val="9"/>
    <w:qFormat/>
    <w:rsid w:val="0064633B"/>
    <w:pPr>
      <w:numPr>
        <w:numId w:val="4"/>
      </w:numPr>
      <w:outlineLvl w:val="0"/>
    </w:pPr>
    <w:rPr>
      <w:rFonts w:ascii="Arial" w:eastAsia="黑体" w:hAnsi="Arial" w:cs="Times New Roman"/>
      <w:bCs/>
    </w:rPr>
  </w:style>
  <w:style w:type="paragraph" w:styleId="Heading2">
    <w:name w:val="heading 2"/>
    <w:basedOn w:val="Normal"/>
    <w:next w:val="NormalText"/>
    <w:link w:val="Heading2Char"/>
    <w:uiPriority w:val="9"/>
    <w:unhideWhenUsed/>
    <w:qFormat/>
    <w:rsid w:val="00AF596B"/>
    <w:pPr>
      <w:numPr>
        <w:ilvl w:val="1"/>
        <w:numId w:val="4"/>
      </w:numPr>
      <w:outlineLvl w:val="1"/>
    </w:pPr>
    <w:rPr>
      <w:rFonts w:cs="Times New Roman"/>
      <w:i/>
      <w:i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76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3A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3AC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4633B"/>
    <w:rPr>
      <w:rFonts w:ascii="Arial" w:eastAsia="黑体" w:hAnsi="Arial" w:cs="Times New Roman"/>
      <w:bCs/>
    </w:rPr>
  </w:style>
  <w:style w:type="paragraph" w:styleId="ListParagraph">
    <w:name w:val="List Paragraph"/>
    <w:basedOn w:val="Normal"/>
    <w:uiPriority w:val="34"/>
    <w:qFormat/>
    <w:rsid w:val="00F83AC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F596B"/>
    <w:rPr>
      <w:rFonts w:ascii="Times New Roman" w:eastAsia="宋体" w:hAnsi="Times New Roman" w:cs="Times New Roman"/>
      <w:i/>
      <w:iCs/>
    </w:rPr>
  </w:style>
  <w:style w:type="paragraph" w:styleId="NoSpacing">
    <w:name w:val="No Spacing"/>
    <w:uiPriority w:val="1"/>
    <w:qFormat/>
    <w:rsid w:val="00F83AC2"/>
    <w:pPr>
      <w:shd w:val="clear" w:color="auto" w:fill="D9D9D9" w:themeFill="background1" w:themeFillShade="D9"/>
      <w:spacing w:after="0" w:line="240" w:lineRule="exact"/>
    </w:pPr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4633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633B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64633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633B"/>
    <w:rPr>
      <w:rFonts w:ascii="Times New Roman" w:hAnsi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64633B"/>
    <w:pPr>
      <w:jc w:val="center"/>
    </w:pPr>
    <w:rPr>
      <w:rFonts w:ascii="Arial" w:eastAsia="黑体" w:hAnsi="Arial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4633B"/>
    <w:rPr>
      <w:rFonts w:ascii="Arial" w:eastAsia="黑体" w:hAnsi="Arial"/>
      <w:sz w:val="32"/>
      <w:szCs w:val="32"/>
    </w:rPr>
  </w:style>
  <w:style w:type="paragraph" w:customStyle="1" w:styleId="NormalText">
    <w:name w:val="Normal Text"/>
    <w:basedOn w:val="Normal"/>
    <w:qFormat/>
    <w:rsid w:val="00A3545B"/>
    <w:pPr>
      <w:ind w:firstLineChars="200" w:firstLine="200"/>
    </w:pPr>
  </w:style>
  <w:style w:type="paragraph" w:styleId="Caption">
    <w:name w:val="caption"/>
    <w:basedOn w:val="Normal"/>
    <w:next w:val="NormalText"/>
    <w:uiPriority w:val="35"/>
    <w:unhideWhenUsed/>
    <w:qFormat/>
    <w:rsid w:val="003A76E1"/>
    <w:pPr>
      <w:spacing w:before="120"/>
      <w:jc w:val="center"/>
    </w:pPr>
    <w:rPr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76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574E92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E6F2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6F2F"/>
    <w:rPr>
      <w:rFonts w:ascii="Times New Roman" w:eastAsia="宋体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E6F2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4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example.com/main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tfhub.dev/tensorflow/bert_zh_L-12_H-768_A-12/3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fhub.dev/tensorflow/bert_zh_L-12_H-768_A-12/3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tfhub.dev/tensorflow/bert_zh_preprocess/3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tfhub.dev/tensorflow/bert_zh_preprocess/3" TargetMode="External"/><Relationship Id="rId19" Type="http://schemas.openxmlformats.org/officeDocument/2006/relationships/image" Target="media/image6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dataabc/weibo-search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en.wikipedia.org/wiki/Special:BookSources/978-0470665565" TargetMode="External"/><Relationship Id="rId2" Type="http://schemas.openxmlformats.org/officeDocument/2006/relationships/hyperlink" Target="https://en.wikipedia.org/wiki/ISBN_(identifier)" TargetMode="External"/><Relationship Id="rId1" Type="http://schemas.openxmlformats.org/officeDocument/2006/relationships/hyperlink" Target="http://researchers-sbe.unimaas.nl/michaeleichler/wp-content/uploads/sites/31/2014/02/causalstatistics.pdf" TargetMode="External"/><Relationship Id="rId5" Type="http://schemas.openxmlformats.org/officeDocument/2006/relationships/hyperlink" Target="https://doi.org/10.1016%2F0165-1889%2880%2990069-X" TargetMode="External"/><Relationship Id="rId4" Type="http://schemas.openxmlformats.org/officeDocument/2006/relationships/hyperlink" Target="https://en.wikipedia.org/wiki/Doi_(identifier)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y%20Drive\Templates\&#35745;&#31639;&#26426;&#36719;&#20214;&#33879;&#20316;&#26435;\&#35745;&#31639;&#26426;&#36719;&#20214;&#33879;&#20316;&#26435;&#35828;&#26126;&#2007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F5ECEC-C8D7-4774-88D2-AF1EFF27C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计算机软件著作权说明书.dotx</Template>
  <TotalTime>637</TotalTime>
  <Pages>18</Pages>
  <Words>1718</Words>
  <Characters>9794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cloudy</dc:creator>
  <cp:keywords/>
  <dc:description/>
  <cp:lastModifiedBy>Yixiao Lu</cp:lastModifiedBy>
  <cp:revision>12</cp:revision>
  <dcterms:created xsi:type="dcterms:W3CDTF">2021-11-15T08:57:00Z</dcterms:created>
  <dcterms:modified xsi:type="dcterms:W3CDTF">2021-11-16T09:02:00Z</dcterms:modified>
</cp:coreProperties>
</file>